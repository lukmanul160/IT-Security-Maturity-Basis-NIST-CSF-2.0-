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B93E6" w14:textId="5261513F" w:rsidR="00975D16" w:rsidRPr="00D760D0" w:rsidRDefault="00FA7A6A" w:rsidP="00C67552">
      <w:pPr>
        <w:pStyle w:val="Judul1"/>
        <w:rPr>
          <w:color w:val="000000" w:themeColor="text1"/>
        </w:rPr>
      </w:pPr>
      <w:r w:rsidRPr="00D760D0">
        <w:rPr>
          <w:color w:val="000000" w:themeColor="text1"/>
        </w:rPr>
        <w:t>Purpose:</w:t>
      </w:r>
    </w:p>
    <w:p w14:paraId="7280141D" w14:textId="6032FE7E" w:rsidR="008521C0" w:rsidRPr="00673F92" w:rsidRDefault="007E23C1" w:rsidP="00546783">
      <w:pPr>
        <w:jc w:val="both"/>
        <w:rPr>
          <w:szCs w:val="24"/>
        </w:rPr>
      </w:pPr>
      <w:r w:rsidRPr="00673F92">
        <w:rPr>
          <w:rFonts w:ascii="Calibri" w:eastAsia="Calibri" w:hAnsi="Calibri" w:cs="Calibri"/>
          <w:color w:val="000000" w:themeColor="text1"/>
          <w:szCs w:val="24"/>
        </w:rPr>
        <w:t>C</w:t>
      </w:r>
      <w:r w:rsidR="000A6B99" w:rsidRPr="00673F92">
        <w:rPr>
          <w:szCs w:val="24"/>
        </w:rPr>
        <w:t xml:space="preserve">ybersecurity </w:t>
      </w:r>
      <w:r w:rsidRPr="00673F92">
        <w:rPr>
          <w:szCs w:val="24"/>
        </w:rPr>
        <w:t>R</w:t>
      </w:r>
      <w:r w:rsidR="000A6B99" w:rsidRPr="00673F92">
        <w:rPr>
          <w:szCs w:val="24"/>
        </w:rPr>
        <w:t xml:space="preserve">isk </w:t>
      </w:r>
      <w:r w:rsidRPr="00673F92">
        <w:rPr>
          <w:szCs w:val="24"/>
        </w:rPr>
        <w:t xml:space="preserve">Acceptance is </w:t>
      </w:r>
      <w:r w:rsidR="00677B4C" w:rsidRPr="00673F92">
        <w:rPr>
          <w:szCs w:val="24"/>
        </w:rPr>
        <w:t>a</w:t>
      </w:r>
      <w:r w:rsidRPr="00673F92">
        <w:rPr>
          <w:szCs w:val="24"/>
        </w:rPr>
        <w:t xml:space="preserve"> </w:t>
      </w:r>
      <w:r w:rsidR="3AD8C89A" w:rsidRPr="00673F92">
        <w:rPr>
          <w:szCs w:val="24"/>
        </w:rPr>
        <w:t>deliberate</w:t>
      </w:r>
      <w:r w:rsidR="00B20431" w:rsidRPr="00673F92">
        <w:rPr>
          <w:szCs w:val="24"/>
        </w:rPr>
        <w:t xml:space="preserve"> </w:t>
      </w:r>
      <w:r w:rsidRPr="00673F92">
        <w:rPr>
          <w:szCs w:val="24"/>
        </w:rPr>
        <w:t xml:space="preserve">executive decision </w:t>
      </w:r>
      <w:r w:rsidR="00824E97" w:rsidRPr="00673F92">
        <w:rPr>
          <w:szCs w:val="24"/>
        </w:rPr>
        <w:t>by a business</w:t>
      </w:r>
      <w:r w:rsidR="00546783">
        <w:rPr>
          <w:szCs w:val="24"/>
        </w:rPr>
        <w:t>/Developer</w:t>
      </w:r>
      <w:r w:rsidR="00357961" w:rsidRPr="00673F92">
        <w:rPr>
          <w:szCs w:val="24"/>
        </w:rPr>
        <w:t xml:space="preserve"> owner</w:t>
      </w:r>
      <w:r w:rsidR="001C38BF" w:rsidRPr="00673F92">
        <w:rPr>
          <w:szCs w:val="24"/>
        </w:rPr>
        <w:t xml:space="preserve"> </w:t>
      </w:r>
      <w:r w:rsidR="00E17403" w:rsidRPr="00673F92">
        <w:rPr>
          <w:szCs w:val="24"/>
        </w:rPr>
        <w:t xml:space="preserve">to acknowledge and accept </w:t>
      </w:r>
      <w:r w:rsidR="006129E2" w:rsidRPr="00673F92">
        <w:rPr>
          <w:szCs w:val="24"/>
        </w:rPr>
        <w:t>a</w:t>
      </w:r>
      <w:r w:rsidR="005D4FA6" w:rsidRPr="00673F92">
        <w:rPr>
          <w:szCs w:val="24"/>
        </w:rPr>
        <w:t xml:space="preserve"> </w:t>
      </w:r>
      <w:r w:rsidR="00B20431" w:rsidRPr="00673F92">
        <w:rPr>
          <w:szCs w:val="24"/>
        </w:rPr>
        <w:t xml:space="preserve">cybersecurity </w:t>
      </w:r>
      <w:r w:rsidR="00E17403" w:rsidRPr="00673F92">
        <w:rPr>
          <w:szCs w:val="24"/>
        </w:rPr>
        <w:t>risk</w:t>
      </w:r>
      <w:r w:rsidR="3AD8C89A" w:rsidRPr="00673F92">
        <w:rPr>
          <w:szCs w:val="24"/>
        </w:rPr>
        <w:t>, which</w:t>
      </w:r>
      <w:r w:rsidR="0011131D" w:rsidRPr="00673F92">
        <w:rPr>
          <w:szCs w:val="24"/>
        </w:rPr>
        <w:t xml:space="preserve"> for </w:t>
      </w:r>
      <w:r w:rsidR="3AD8C89A" w:rsidRPr="00673F92">
        <w:rPr>
          <w:szCs w:val="24"/>
        </w:rPr>
        <w:t xml:space="preserve">the </w:t>
      </w:r>
      <w:r w:rsidR="0011131D" w:rsidRPr="00673F92">
        <w:rPr>
          <w:szCs w:val="24"/>
        </w:rPr>
        <w:t>reason</w:t>
      </w:r>
      <w:r w:rsidR="3AD8C89A" w:rsidRPr="00673F92">
        <w:rPr>
          <w:szCs w:val="24"/>
        </w:rPr>
        <w:t xml:space="preserve"> given</w:t>
      </w:r>
      <w:r w:rsidR="00E17403" w:rsidRPr="00673F92">
        <w:rPr>
          <w:szCs w:val="24"/>
        </w:rPr>
        <w:t xml:space="preserve"> cannot </w:t>
      </w:r>
      <w:r w:rsidR="0011131D" w:rsidRPr="00673F92">
        <w:rPr>
          <w:szCs w:val="24"/>
        </w:rPr>
        <w:t xml:space="preserve">be </w:t>
      </w:r>
      <w:r w:rsidR="00D84FDD" w:rsidRPr="00673F92">
        <w:rPr>
          <w:szCs w:val="24"/>
        </w:rPr>
        <w:t>remediated</w:t>
      </w:r>
      <w:r w:rsidR="0011131D" w:rsidRPr="00673F92">
        <w:rPr>
          <w:szCs w:val="24"/>
        </w:rPr>
        <w:t xml:space="preserve"> </w:t>
      </w:r>
      <w:r w:rsidR="00511419" w:rsidRPr="00673F92">
        <w:rPr>
          <w:szCs w:val="24"/>
        </w:rPr>
        <w:t xml:space="preserve">through </w:t>
      </w:r>
      <w:r w:rsidR="005E3242" w:rsidRPr="00673F92">
        <w:rPr>
          <w:szCs w:val="24"/>
        </w:rPr>
        <w:t>available security controls and measures</w:t>
      </w:r>
      <w:r w:rsidR="00377ED9" w:rsidRPr="00673F92">
        <w:rPr>
          <w:szCs w:val="24"/>
        </w:rPr>
        <w:t xml:space="preserve">. </w:t>
      </w:r>
      <w:r w:rsidR="3AD8C89A" w:rsidRPr="00673F92">
        <w:rPr>
          <w:szCs w:val="24"/>
        </w:rPr>
        <w:t xml:space="preserve">The decision to accept cybersecurity risks should be made in consultation with other stakeholders, including Information </w:t>
      </w:r>
      <w:r w:rsidR="00930623">
        <w:rPr>
          <w:szCs w:val="24"/>
        </w:rPr>
        <w:t>Technology</w:t>
      </w:r>
      <w:r w:rsidR="3AD8C89A" w:rsidRPr="00673F92">
        <w:rPr>
          <w:szCs w:val="24"/>
        </w:rPr>
        <w:t xml:space="preserve"> and Cybersecurity.</w:t>
      </w:r>
    </w:p>
    <w:p w14:paraId="14DBBA8E" w14:textId="70FD9D66" w:rsidR="00B12511" w:rsidRPr="00673F92" w:rsidRDefault="00F863A1" w:rsidP="00546783">
      <w:pPr>
        <w:jc w:val="both"/>
        <w:rPr>
          <w:szCs w:val="24"/>
        </w:rPr>
      </w:pPr>
      <w:r w:rsidRPr="00673F92">
        <w:rPr>
          <w:szCs w:val="24"/>
        </w:rPr>
        <w:t>Risk acceptance is</w:t>
      </w:r>
      <w:r w:rsidR="005730A7" w:rsidRPr="00673F92">
        <w:rPr>
          <w:szCs w:val="24"/>
        </w:rPr>
        <w:t xml:space="preserve"> </w:t>
      </w:r>
      <w:r w:rsidR="00D50FD9" w:rsidRPr="00673F92">
        <w:rPr>
          <w:szCs w:val="24"/>
        </w:rPr>
        <w:t>ap</w:t>
      </w:r>
      <w:r w:rsidR="005730A7" w:rsidRPr="00673F92">
        <w:rPr>
          <w:szCs w:val="24"/>
        </w:rPr>
        <w:t xml:space="preserve">propriate </w:t>
      </w:r>
      <w:r w:rsidR="00911695">
        <w:rPr>
          <w:szCs w:val="24"/>
        </w:rPr>
        <w:t xml:space="preserve">when </w:t>
      </w:r>
      <w:r w:rsidR="002D73D6" w:rsidRPr="00673F92">
        <w:rPr>
          <w:szCs w:val="24"/>
        </w:rPr>
        <w:t xml:space="preserve">further </w:t>
      </w:r>
      <w:r w:rsidR="002C22D7" w:rsidRPr="00673F92">
        <w:rPr>
          <w:szCs w:val="24"/>
        </w:rPr>
        <w:t>remediation or</w:t>
      </w:r>
      <w:r w:rsidR="008F4EAA" w:rsidRPr="00673F92">
        <w:rPr>
          <w:szCs w:val="24"/>
        </w:rPr>
        <w:t xml:space="preserve"> mitigation </w:t>
      </w:r>
      <w:r w:rsidR="002C22D7" w:rsidRPr="00673F92">
        <w:rPr>
          <w:szCs w:val="24"/>
        </w:rPr>
        <w:t xml:space="preserve">of </w:t>
      </w:r>
      <w:r w:rsidR="00C70916" w:rsidRPr="00673F92">
        <w:rPr>
          <w:szCs w:val="24"/>
        </w:rPr>
        <w:t>the</w:t>
      </w:r>
      <w:r w:rsidR="00413CE4" w:rsidRPr="00673F92">
        <w:rPr>
          <w:szCs w:val="24"/>
        </w:rPr>
        <w:t xml:space="preserve"> </w:t>
      </w:r>
      <w:r w:rsidR="004D5A5A" w:rsidRPr="00673F92">
        <w:rPr>
          <w:szCs w:val="24"/>
        </w:rPr>
        <w:t>cybersecurity</w:t>
      </w:r>
      <w:r w:rsidR="00413CE4" w:rsidRPr="00673F92">
        <w:rPr>
          <w:szCs w:val="24"/>
        </w:rPr>
        <w:t xml:space="preserve"> </w:t>
      </w:r>
      <w:r w:rsidR="002C22D7" w:rsidRPr="00673F92">
        <w:rPr>
          <w:szCs w:val="24"/>
        </w:rPr>
        <w:t xml:space="preserve">risk </w:t>
      </w:r>
      <w:r w:rsidR="00B950CC" w:rsidRPr="00673F92">
        <w:rPr>
          <w:szCs w:val="24"/>
        </w:rPr>
        <w:t>is not possible or is too costly</w:t>
      </w:r>
      <w:r w:rsidR="00040354" w:rsidRPr="00673F92">
        <w:rPr>
          <w:szCs w:val="24"/>
        </w:rPr>
        <w:t>,</w:t>
      </w:r>
      <w:r w:rsidR="00B950CC" w:rsidRPr="00673F92">
        <w:rPr>
          <w:szCs w:val="24"/>
        </w:rPr>
        <w:t xml:space="preserve"> </w:t>
      </w:r>
      <w:r w:rsidR="00024EEE" w:rsidRPr="00673F92">
        <w:rPr>
          <w:szCs w:val="24"/>
        </w:rPr>
        <w:t xml:space="preserve">and the institutional benefit of the system, application or service </w:t>
      </w:r>
      <w:r w:rsidR="00413CE4" w:rsidRPr="00673F92">
        <w:rPr>
          <w:szCs w:val="24"/>
        </w:rPr>
        <w:t>exceed</w:t>
      </w:r>
      <w:r w:rsidR="00024EEE" w:rsidRPr="00673F92">
        <w:rPr>
          <w:szCs w:val="24"/>
        </w:rPr>
        <w:t>s</w:t>
      </w:r>
      <w:r w:rsidR="00413CE4" w:rsidRPr="00673F92">
        <w:rPr>
          <w:szCs w:val="24"/>
        </w:rPr>
        <w:t xml:space="preserve"> the potential impact of the risk</w:t>
      </w:r>
      <w:r w:rsidR="003A58F6" w:rsidRPr="00673F92">
        <w:rPr>
          <w:szCs w:val="24"/>
        </w:rPr>
        <w:t>.</w:t>
      </w:r>
      <w:r w:rsidR="00CB7FCF" w:rsidRPr="00673F92">
        <w:rPr>
          <w:szCs w:val="24"/>
        </w:rPr>
        <w:t xml:space="preserve"> </w:t>
      </w:r>
    </w:p>
    <w:p w14:paraId="466437EB" w14:textId="572B1E00" w:rsidR="00D657B0" w:rsidRDefault="00A82496" w:rsidP="00546783">
      <w:pPr>
        <w:spacing w:after="120"/>
        <w:jc w:val="both"/>
        <w:rPr>
          <w:szCs w:val="24"/>
        </w:rPr>
      </w:pPr>
      <w:r w:rsidRPr="787DEF0F">
        <w:rPr>
          <w:szCs w:val="24"/>
        </w:rPr>
        <w:t xml:space="preserve">Cybersecurity risks </w:t>
      </w:r>
      <w:r w:rsidR="00C52BE9" w:rsidRPr="787DEF0F">
        <w:rPr>
          <w:szCs w:val="24"/>
        </w:rPr>
        <w:t>include applications, services or systems</w:t>
      </w:r>
      <w:r w:rsidR="00A92026">
        <w:rPr>
          <w:szCs w:val="24"/>
        </w:rPr>
        <w:t xml:space="preserve"> </w:t>
      </w:r>
      <w:r w:rsidR="003604A6" w:rsidRPr="000B3AB1">
        <w:rPr>
          <w:szCs w:val="24"/>
        </w:rPr>
        <w:t xml:space="preserve">or </w:t>
      </w:r>
      <w:r w:rsidR="002A5B80" w:rsidRPr="000B3AB1">
        <w:rPr>
          <w:szCs w:val="24"/>
        </w:rPr>
        <w:t xml:space="preserve">other vulnerability </w:t>
      </w:r>
      <w:r w:rsidR="0060369B" w:rsidRPr="000B3AB1">
        <w:rPr>
          <w:szCs w:val="24"/>
        </w:rPr>
        <w:t xml:space="preserve">determined </w:t>
      </w:r>
      <w:r w:rsidR="0085222C" w:rsidRPr="000B3AB1">
        <w:rPr>
          <w:szCs w:val="24"/>
        </w:rPr>
        <w:t>to</w:t>
      </w:r>
      <w:r w:rsidR="00D657B0">
        <w:rPr>
          <w:szCs w:val="24"/>
        </w:rPr>
        <w:t>:</w:t>
      </w:r>
    </w:p>
    <w:p w14:paraId="2C08B3D9" w14:textId="5CDFA4C3" w:rsidR="00D657B0" w:rsidRDefault="0060369B" w:rsidP="00546783">
      <w:pPr>
        <w:pStyle w:val="DaftarParagraf"/>
        <w:numPr>
          <w:ilvl w:val="0"/>
          <w:numId w:val="6"/>
        </w:numPr>
        <w:spacing w:after="0"/>
        <w:jc w:val="both"/>
        <w:rPr>
          <w:szCs w:val="24"/>
        </w:rPr>
      </w:pPr>
      <w:r w:rsidRPr="00EE3D46">
        <w:rPr>
          <w:szCs w:val="24"/>
        </w:rPr>
        <w:t xml:space="preserve">be a </w:t>
      </w:r>
      <w:r w:rsidR="00CB7FCF" w:rsidRPr="00EE3D46">
        <w:rPr>
          <w:szCs w:val="24"/>
        </w:rPr>
        <w:t>financial, reputational and/or personal privacy loss</w:t>
      </w:r>
      <w:r w:rsidR="00503769">
        <w:rPr>
          <w:szCs w:val="24"/>
        </w:rPr>
        <w:t xml:space="preserve"> risk</w:t>
      </w:r>
    </w:p>
    <w:p w14:paraId="6B7A37D7" w14:textId="126EF688" w:rsidR="001A2381" w:rsidRDefault="001A2381" w:rsidP="00546783">
      <w:pPr>
        <w:pStyle w:val="DaftarParagraf"/>
        <w:numPr>
          <w:ilvl w:val="0"/>
          <w:numId w:val="6"/>
        </w:numPr>
        <w:spacing w:after="0"/>
        <w:jc w:val="both"/>
        <w:rPr>
          <w:szCs w:val="24"/>
        </w:rPr>
      </w:pPr>
      <w:r>
        <w:rPr>
          <w:szCs w:val="24"/>
        </w:rPr>
        <w:t>impair</w:t>
      </w:r>
      <w:r w:rsidR="00CB7FCF" w:rsidRPr="00EE3D46">
        <w:rPr>
          <w:szCs w:val="24"/>
        </w:rPr>
        <w:t xml:space="preserve"> the functions of the </w:t>
      </w:r>
      <w:r w:rsidR="00E71D21">
        <w:rPr>
          <w:szCs w:val="24"/>
        </w:rPr>
        <w:t>Business</w:t>
      </w:r>
    </w:p>
    <w:p w14:paraId="326B2B14" w14:textId="442B1699" w:rsidR="005975E5" w:rsidRDefault="001A2381" w:rsidP="00546783">
      <w:pPr>
        <w:pStyle w:val="DaftarParagraf"/>
        <w:numPr>
          <w:ilvl w:val="0"/>
          <w:numId w:val="6"/>
        </w:numPr>
        <w:spacing w:after="0"/>
        <w:jc w:val="both"/>
        <w:rPr>
          <w:szCs w:val="24"/>
        </w:rPr>
      </w:pPr>
      <w:r>
        <w:rPr>
          <w:szCs w:val="24"/>
        </w:rPr>
        <w:t>present</w:t>
      </w:r>
      <w:r w:rsidR="00CB7FCF" w:rsidRPr="00EE3D46">
        <w:rPr>
          <w:szCs w:val="24"/>
        </w:rPr>
        <w:t xml:space="preserve"> a legal liability</w:t>
      </w:r>
      <w:r w:rsidR="005975E5" w:rsidRPr="005975E5">
        <w:rPr>
          <w:szCs w:val="24"/>
        </w:rPr>
        <w:t xml:space="preserve"> </w:t>
      </w:r>
    </w:p>
    <w:p w14:paraId="47A6E2B0" w14:textId="6CAC8245" w:rsidR="00AE2F4F" w:rsidRPr="00EE3D46" w:rsidRDefault="002F22D9" w:rsidP="00546783">
      <w:pPr>
        <w:pStyle w:val="DaftarParagraf"/>
        <w:numPr>
          <w:ilvl w:val="0"/>
          <w:numId w:val="6"/>
        </w:numPr>
        <w:spacing w:after="0"/>
        <w:jc w:val="both"/>
        <w:rPr>
          <w:szCs w:val="24"/>
        </w:rPr>
      </w:pPr>
      <w:r>
        <w:rPr>
          <w:szCs w:val="24"/>
        </w:rPr>
        <w:t>include</w:t>
      </w:r>
      <w:r w:rsidR="005975E5" w:rsidRPr="000B3AB1">
        <w:rPr>
          <w:szCs w:val="24"/>
        </w:rPr>
        <w:t xml:space="preserve"> high and/or critical </w:t>
      </w:r>
      <w:r>
        <w:rPr>
          <w:szCs w:val="24"/>
        </w:rPr>
        <w:t xml:space="preserve">cybersecurity </w:t>
      </w:r>
      <w:r w:rsidR="005975E5" w:rsidRPr="000B3AB1">
        <w:rPr>
          <w:szCs w:val="24"/>
        </w:rPr>
        <w:t xml:space="preserve">vulnerabilities </w:t>
      </w:r>
      <w:r w:rsidR="00C7778F">
        <w:rPr>
          <w:szCs w:val="24"/>
        </w:rPr>
        <w:t>according to</w:t>
      </w:r>
      <w:r w:rsidR="005975E5" w:rsidRPr="000B3AB1">
        <w:rPr>
          <w:szCs w:val="24"/>
        </w:rPr>
        <w:t xml:space="preserve"> the NIST Common Vulnerability Scoring System (CVSS)</w:t>
      </w:r>
    </w:p>
    <w:p w14:paraId="542A310B" w14:textId="5EBB6F4D" w:rsidR="003E454E" w:rsidRPr="00D760D0" w:rsidRDefault="00CD5B80" w:rsidP="00546783">
      <w:pPr>
        <w:pStyle w:val="Judul1"/>
        <w:jc w:val="both"/>
        <w:rPr>
          <w:color w:val="000000" w:themeColor="text1"/>
        </w:rPr>
      </w:pPr>
      <w:r w:rsidRPr="00D760D0">
        <w:rPr>
          <w:color w:val="000000" w:themeColor="text1"/>
        </w:rPr>
        <w:t>Procedure:</w:t>
      </w:r>
    </w:p>
    <w:p w14:paraId="0B3312B8" w14:textId="7D69895C" w:rsidR="00CD5B80" w:rsidRPr="008A6438" w:rsidRDefault="0053420B" w:rsidP="00546783">
      <w:pPr>
        <w:pStyle w:val="DaftarParagraf"/>
        <w:numPr>
          <w:ilvl w:val="0"/>
          <w:numId w:val="3"/>
        </w:numPr>
        <w:jc w:val="both"/>
        <w:rPr>
          <w:bCs/>
          <w:szCs w:val="24"/>
        </w:rPr>
      </w:pPr>
      <w:r>
        <w:rPr>
          <w:bCs/>
          <w:szCs w:val="24"/>
        </w:rPr>
        <w:t>Using</w:t>
      </w:r>
      <w:r w:rsidR="00785C03" w:rsidRPr="008A6438">
        <w:rPr>
          <w:bCs/>
          <w:szCs w:val="24"/>
        </w:rPr>
        <w:t xml:space="preserve"> the form </w:t>
      </w:r>
      <w:r w:rsidR="00A9323D">
        <w:rPr>
          <w:bCs/>
          <w:szCs w:val="24"/>
        </w:rPr>
        <w:t>that follows</w:t>
      </w:r>
      <w:r w:rsidR="00831F4D">
        <w:rPr>
          <w:bCs/>
          <w:szCs w:val="24"/>
        </w:rPr>
        <w:t xml:space="preserve">, </w:t>
      </w:r>
      <w:r w:rsidR="00901693">
        <w:rPr>
          <w:bCs/>
          <w:szCs w:val="24"/>
        </w:rPr>
        <w:t xml:space="preserve">the application/service/system owner </w:t>
      </w:r>
      <w:r w:rsidR="0058082C">
        <w:rPr>
          <w:bCs/>
          <w:szCs w:val="24"/>
        </w:rPr>
        <w:t>d</w:t>
      </w:r>
      <w:r w:rsidR="00785C03" w:rsidRPr="008A6438">
        <w:rPr>
          <w:bCs/>
          <w:szCs w:val="24"/>
        </w:rPr>
        <w:t>escribe</w:t>
      </w:r>
      <w:r w:rsidR="007465DC">
        <w:rPr>
          <w:bCs/>
          <w:szCs w:val="24"/>
        </w:rPr>
        <w:t>s</w:t>
      </w:r>
      <w:r w:rsidR="00785C03" w:rsidRPr="008A6438">
        <w:rPr>
          <w:bCs/>
          <w:szCs w:val="24"/>
        </w:rPr>
        <w:t xml:space="preserve"> the </w:t>
      </w:r>
      <w:r w:rsidR="00537FE1" w:rsidRPr="008A6438">
        <w:rPr>
          <w:bCs/>
          <w:szCs w:val="24"/>
        </w:rPr>
        <w:t>risk to be accepted</w:t>
      </w:r>
      <w:r w:rsidR="00805BE2">
        <w:rPr>
          <w:bCs/>
          <w:szCs w:val="24"/>
        </w:rPr>
        <w:t xml:space="preserve"> and its potential impact</w:t>
      </w:r>
      <w:r w:rsidR="00537FE1" w:rsidRPr="008A6438">
        <w:rPr>
          <w:bCs/>
          <w:szCs w:val="24"/>
        </w:rPr>
        <w:t>, why it should be accepted</w:t>
      </w:r>
      <w:r w:rsidR="008B277D">
        <w:rPr>
          <w:bCs/>
          <w:szCs w:val="24"/>
        </w:rPr>
        <w:t>,</w:t>
      </w:r>
      <w:r w:rsidR="0062621A" w:rsidRPr="008A6438">
        <w:rPr>
          <w:bCs/>
          <w:szCs w:val="24"/>
        </w:rPr>
        <w:t xml:space="preserve"> </w:t>
      </w:r>
      <w:r w:rsidR="00537FE1" w:rsidRPr="008A6438">
        <w:rPr>
          <w:bCs/>
          <w:szCs w:val="24"/>
        </w:rPr>
        <w:t>and mitigating factors, if any.</w:t>
      </w:r>
      <w:r w:rsidR="0058082C">
        <w:rPr>
          <w:bCs/>
          <w:szCs w:val="24"/>
        </w:rPr>
        <w:t xml:space="preserve"> </w:t>
      </w:r>
      <w:r w:rsidR="00634B32">
        <w:rPr>
          <w:bCs/>
          <w:szCs w:val="24"/>
        </w:rPr>
        <w:t xml:space="preserve">The unit and person responsible for performing </w:t>
      </w:r>
      <w:r w:rsidR="000B670F">
        <w:rPr>
          <w:bCs/>
          <w:szCs w:val="24"/>
        </w:rPr>
        <w:t xml:space="preserve">any </w:t>
      </w:r>
      <w:r w:rsidR="00634B32">
        <w:rPr>
          <w:bCs/>
          <w:szCs w:val="24"/>
        </w:rPr>
        <w:t xml:space="preserve">mitigation should be specified. </w:t>
      </w:r>
      <w:r w:rsidR="0058082C">
        <w:rPr>
          <w:bCs/>
          <w:szCs w:val="24"/>
        </w:rPr>
        <w:t xml:space="preserve">IT </w:t>
      </w:r>
      <w:r w:rsidR="000C494C">
        <w:rPr>
          <w:bCs/>
          <w:szCs w:val="24"/>
        </w:rPr>
        <w:t xml:space="preserve">should be consulted </w:t>
      </w:r>
      <w:r w:rsidR="00CB2132">
        <w:rPr>
          <w:bCs/>
          <w:szCs w:val="24"/>
        </w:rPr>
        <w:t xml:space="preserve">on the description of the risk </w:t>
      </w:r>
      <w:r w:rsidR="00301299">
        <w:rPr>
          <w:bCs/>
          <w:szCs w:val="24"/>
        </w:rPr>
        <w:t xml:space="preserve">and mitigations </w:t>
      </w:r>
      <w:r w:rsidR="00CB2132">
        <w:rPr>
          <w:bCs/>
          <w:szCs w:val="24"/>
        </w:rPr>
        <w:t xml:space="preserve">so that </w:t>
      </w:r>
      <w:r w:rsidR="00301299">
        <w:rPr>
          <w:bCs/>
          <w:szCs w:val="24"/>
        </w:rPr>
        <w:t>they are</w:t>
      </w:r>
      <w:r w:rsidR="00CB2132">
        <w:rPr>
          <w:bCs/>
          <w:szCs w:val="24"/>
        </w:rPr>
        <w:t xml:space="preserve"> </w:t>
      </w:r>
      <w:r w:rsidR="00DC4FE1">
        <w:rPr>
          <w:bCs/>
          <w:szCs w:val="24"/>
        </w:rPr>
        <w:t>suitably</w:t>
      </w:r>
      <w:r w:rsidR="00901693">
        <w:rPr>
          <w:bCs/>
          <w:szCs w:val="24"/>
        </w:rPr>
        <w:t xml:space="preserve"> </w:t>
      </w:r>
      <w:r w:rsidR="00CB2132">
        <w:rPr>
          <w:bCs/>
          <w:szCs w:val="24"/>
        </w:rPr>
        <w:t>articulate</w:t>
      </w:r>
      <w:r w:rsidR="00572E9F">
        <w:rPr>
          <w:bCs/>
          <w:szCs w:val="24"/>
        </w:rPr>
        <w:t>d in the description.</w:t>
      </w:r>
      <w:r w:rsidR="00CB2132">
        <w:rPr>
          <w:bCs/>
          <w:szCs w:val="24"/>
        </w:rPr>
        <w:t xml:space="preserve"> </w:t>
      </w:r>
    </w:p>
    <w:p w14:paraId="64A02D43" w14:textId="085C9DA3" w:rsidR="00272D51" w:rsidRDefault="00573478" w:rsidP="00546783">
      <w:pPr>
        <w:pStyle w:val="DaftarParagraf"/>
        <w:numPr>
          <w:ilvl w:val="0"/>
          <w:numId w:val="3"/>
        </w:numPr>
        <w:jc w:val="both"/>
        <w:rPr>
          <w:bCs/>
          <w:szCs w:val="24"/>
        </w:rPr>
      </w:pPr>
      <w:r w:rsidRPr="008A6438">
        <w:rPr>
          <w:bCs/>
          <w:szCs w:val="24"/>
        </w:rPr>
        <w:t xml:space="preserve">The </w:t>
      </w:r>
      <w:r w:rsidR="008B78DB">
        <w:rPr>
          <w:bCs/>
          <w:szCs w:val="24"/>
        </w:rPr>
        <w:t>completed</w:t>
      </w:r>
      <w:r w:rsidRPr="008A6438">
        <w:rPr>
          <w:bCs/>
          <w:szCs w:val="24"/>
        </w:rPr>
        <w:t xml:space="preserve"> form</w:t>
      </w:r>
      <w:r w:rsidR="006F568D" w:rsidRPr="008A6438">
        <w:rPr>
          <w:bCs/>
          <w:szCs w:val="24"/>
        </w:rPr>
        <w:t xml:space="preserve"> should</w:t>
      </w:r>
      <w:r w:rsidR="00171056" w:rsidRPr="008A6438">
        <w:rPr>
          <w:bCs/>
          <w:szCs w:val="24"/>
        </w:rPr>
        <w:t xml:space="preserve"> </w:t>
      </w:r>
      <w:r w:rsidR="006F568D" w:rsidRPr="008A6438">
        <w:rPr>
          <w:bCs/>
          <w:szCs w:val="24"/>
        </w:rPr>
        <w:t xml:space="preserve">be </w:t>
      </w:r>
      <w:r w:rsidR="00272D51">
        <w:rPr>
          <w:bCs/>
          <w:szCs w:val="24"/>
        </w:rPr>
        <w:t>sent</w:t>
      </w:r>
      <w:r w:rsidR="006F568D" w:rsidRPr="008A6438">
        <w:rPr>
          <w:bCs/>
          <w:szCs w:val="24"/>
        </w:rPr>
        <w:t xml:space="preserve"> to the </w:t>
      </w:r>
      <w:r w:rsidR="0013793F">
        <w:rPr>
          <w:bCs/>
          <w:szCs w:val="24"/>
        </w:rPr>
        <w:t>relevant</w:t>
      </w:r>
      <w:r w:rsidR="006F568D" w:rsidRPr="008A6438">
        <w:rPr>
          <w:bCs/>
          <w:szCs w:val="24"/>
        </w:rPr>
        <w:t xml:space="preserve"> </w:t>
      </w:r>
      <w:r w:rsidR="00FE6F80" w:rsidRPr="008A6438">
        <w:rPr>
          <w:bCs/>
          <w:szCs w:val="24"/>
        </w:rPr>
        <w:t>business</w:t>
      </w:r>
      <w:r w:rsidR="008B7AD8">
        <w:rPr>
          <w:bCs/>
          <w:szCs w:val="24"/>
        </w:rPr>
        <w:t xml:space="preserve"> </w:t>
      </w:r>
      <w:r w:rsidR="00FE6F80" w:rsidRPr="008A6438">
        <w:rPr>
          <w:bCs/>
          <w:szCs w:val="24"/>
        </w:rPr>
        <w:t xml:space="preserve">owner </w:t>
      </w:r>
      <w:r w:rsidR="008B7AD8">
        <w:rPr>
          <w:bCs/>
          <w:szCs w:val="24"/>
        </w:rPr>
        <w:t xml:space="preserve">with executive responsibility </w:t>
      </w:r>
      <w:r w:rsidR="006F568D" w:rsidRPr="008A6438">
        <w:rPr>
          <w:bCs/>
          <w:szCs w:val="24"/>
        </w:rPr>
        <w:t xml:space="preserve">for </w:t>
      </w:r>
      <w:r w:rsidR="00E32A61" w:rsidRPr="008A6438">
        <w:rPr>
          <w:bCs/>
          <w:szCs w:val="24"/>
        </w:rPr>
        <w:t xml:space="preserve">their </w:t>
      </w:r>
      <w:r w:rsidR="008B78DB">
        <w:rPr>
          <w:bCs/>
          <w:szCs w:val="24"/>
        </w:rPr>
        <w:t xml:space="preserve">review and </w:t>
      </w:r>
      <w:r w:rsidR="00171056" w:rsidRPr="008A6438">
        <w:rPr>
          <w:bCs/>
          <w:szCs w:val="24"/>
        </w:rPr>
        <w:t>signature</w:t>
      </w:r>
      <w:r w:rsidR="006F568D" w:rsidRPr="008A6438">
        <w:rPr>
          <w:bCs/>
          <w:szCs w:val="24"/>
        </w:rPr>
        <w:t>.</w:t>
      </w:r>
      <w:r w:rsidR="00FE6F80" w:rsidRPr="008A6438">
        <w:rPr>
          <w:bCs/>
          <w:szCs w:val="24"/>
        </w:rPr>
        <w:t xml:space="preserve"> </w:t>
      </w:r>
      <w:r w:rsidR="00E32A61" w:rsidRPr="008A6438">
        <w:rPr>
          <w:bCs/>
          <w:szCs w:val="24"/>
        </w:rPr>
        <w:t xml:space="preserve">The business owner can </w:t>
      </w:r>
      <w:r w:rsidR="00C72315">
        <w:rPr>
          <w:bCs/>
          <w:szCs w:val="24"/>
        </w:rPr>
        <w:t xml:space="preserve">choose to </w:t>
      </w:r>
      <w:r w:rsidR="00E32A61" w:rsidRPr="008A6438">
        <w:rPr>
          <w:bCs/>
          <w:szCs w:val="24"/>
        </w:rPr>
        <w:t xml:space="preserve">accept </w:t>
      </w:r>
      <w:r w:rsidR="00661E76">
        <w:rPr>
          <w:bCs/>
          <w:szCs w:val="24"/>
        </w:rPr>
        <w:t>the described</w:t>
      </w:r>
      <w:r w:rsidR="00FE6F80" w:rsidRPr="008A6438">
        <w:rPr>
          <w:bCs/>
          <w:szCs w:val="24"/>
        </w:rPr>
        <w:t xml:space="preserve"> risk for </w:t>
      </w:r>
      <w:r w:rsidR="00FA04C1" w:rsidRPr="008A6438">
        <w:rPr>
          <w:bCs/>
          <w:szCs w:val="24"/>
        </w:rPr>
        <w:t>up to one year</w:t>
      </w:r>
      <w:r w:rsidR="0013793F">
        <w:rPr>
          <w:bCs/>
          <w:szCs w:val="24"/>
        </w:rPr>
        <w:t xml:space="preserve">, </w:t>
      </w:r>
      <w:r w:rsidR="00472C63" w:rsidRPr="008A6438">
        <w:rPr>
          <w:bCs/>
          <w:szCs w:val="24"/>
        </w:rPr>
        <w:t xml:space="preserve">limit the acceptance to </w:t>
      </w:r>
      <w:r w:rsidR="00FA04C1" w:rsidRPr="008A6438">
        <w:rPr>
          <w:bCs/>
          <w:szCs w:val="24"/>
        </w:rPr>
        <w:t>a shorter period</w:t>
      </w:r>
      <w:r w:rsidR="00FC1241">
        <w:rPr>
          <w:bCs/>
          <w:szCs w:val="24"/>
        </w:rPr>
        <w:t>,</w:t>
      </w:r>
      <w:r w:rsidR="0013793F">
        <w:rPr>
          <w:bCs/>
          <w:szCs w:val="24"/>
        </w:rPr>
        <w:t xml:space="preserve"> or deny the </w:t>
      </w:r>
      <w:r w:rsidR="00977B7A">
        <w:rPr>
          <w:bCs/>
          <w:szCs w:val="24"/>
        </w:rPr>
        <w:t>acceptance.</w:t>
      </w:r>
    </w:p>
    <w:p w14:paraId="2E559E17" w14:textId="6523898D" w:rsidR="00272D51" w:rsidRDefault="00272D51" w:rsidP="00546783">
      <w:pPr>
        <w:pStyle w:val="DaftarParagraf"/>
        <w:numPr>
          <w:ilvl w:val="0"/>
          <w:numId w:val="3"/>
        </w:numPr>
        <w:jc w:val="both"/>
        <w:rPr>
          <w:bCs/>
          <w:szCs w:val="24"/>
        </w:rPr>
      </w:pPr>
      <w:r>
        <w:rPr>
          <w:bCs/>
          <w:szCs w:val="24"/>
        </w:rPr>
        <w:t>The form should</w:t>
      </w:r>
      <w:r w:rsidR="00AD70F8">
        <w:rPr>
          <w:bCs/>
          <w:szCs w:val="24"/>
        </w:rPr>
        <w:t xml:space="preserve"> then</w:t>
      </w:r>
      <w:r>
        <w:rPr>
          <w:bCs/>
          <w:szCs w:val="24"/>
        </w:rPr>
        <w:t xml:space="preserve"> be sent to the CIO or equivalent</w:t>
      </w:r>
      <w:r w:rsidR="00B82213">
        <w:rPr>
          <w:bCs/>
          <w:szCs w:val="24"/>
        </w:rPr>
        <w:t xml:space="preserve"> for </w:t>
      </w:r>
      <w:r w:rsidR="00E60C49">
        <w:rPr>
          <w:bCs/>
          <w:szCs w:val="24"/>
        </w:rPr>
        <w:t xml:space="preserve">their </w:t>
      </w:r>
      <w:r w:rsidR="00B82213">
        <w:rPr>
          <w:bCs/>
          <w:szCs w:val="24"/>
        </w:rPr>
        <w:t xml:space="preserve">acknowledgement </w:t>
      </w:r>
      <w:r w:rsidR="00E60C49">
        <w:rPr>
          <w:bCs/>
          <w:szCs w:val="24"/>
        </w:rPr>
        <w:t xml:space="preserve">signature </w:t>
      </w:r>
      <w:r w:rsidR="00B82213">
        <w:rPr>
          <w:bCs/>
          <w:szCs w:val="24"/>
        </w:rPr>
        <w:t>and comments</w:t>
      </w:r>
      <w:r w:rsidR="00E60C49">
        <w:rPr>
          <w:bCs/>
          <w:szCs w:val="24"/>
        </w:rPr>
        <w:t>, if any.</w:t>
      </w:r>
    </w:p>
    <w:p w14:paraId="1D945398" w14:textId="1F60DFAF" w:rsidR="002F4EC0" w:rsidRPr="00315E5C" w:rsidRDefault="000449AD" w:rsidP="00546783">
      <w:pPr>
        <w:pStyle w:val="DaftarParagraf"/>
        <w:numPr>
          <w:ilvl w:val="0"/>
          <w:numId w:val="3"/>
        </w:numPr>
        <w:jc w:val="both"/>
      </w:pPr>
      <w:r w:rsidRPr="74EB6EB8">
        <w:t xml:space="preserve">The form should </w:t>
      </w:r>
      <w:r w:rsidR="00C72315" w:rsidRPr="74EB6EB8">
        <w:t>next</w:t>
      </w:r>
      <w:r w:rsidRPr="74EB6EB8">
        <w:t xml:space="preserve"> be sent to</w:t>
      </w:r>
      <w:r w:rsidR="00890121">
        <w:t xml:space="preserve"> </w:t>
      </w:r>
      <w:hyperlink r:id="rId10" w:history="1">
        <w:r w:rsidR="00890121" w:rsidRPr="00230276">
          <w:rPr>
            <w:rStyle w:val="Hyperlink"/>
          </w:rPr>
          <w:t>sec-tsi@work.brins.co.id</w:t>
        </w:r>
      </w:hyperlink>
      <w:r w:rsidR="00890121">
        <w:t xml:space="preserve"> </w:t>
      </w:r>
      <w:r w:rsidR="0246A9D8" w:rsidRPr="74EB6EB8">
        <w:t>for</w:t>
      </w:r>
      <w:r w:rsidR="00A7028F" w:rsidRPr="633BC26F">
        <w:rPr>
          <w:szCs w:val="24"/>
        </w:rPr>
        <w:t xml:space="preserve"> </w:t>
      </w:r>
      <w:r w:rsidR="00A7028F" w:rsidRPr="74EB6EB8">
        <w:t xml:space="preserve">review by the Cybersecurity Team </w:t>
      </w:r>
      <w:r w:rsidR="009C4F1F" w:rsidRPr="74EB6EB8">
        <w:t>for final approval.</w:t>
      </w:r>
      <w:r w:rsidR="00C34146">
        <w:rPr>
          <w:bCs/>
          <w:szCs w:val="24"/>
        </w:rPr>
        <w:t xml:space="preserve"> </w:t>
      </w:r>
      <w:r w:rsidR="00B81348" w:rsidRPr="74EB6EB8">
        <w:t>The</w:t>
      </w:r>
      <w:r w:rsidR="0AF79FD9" w:rsidRPr="74EB6EB8">
        <w:t xml:space="preserve"> risk acceptance</w:t>
      </w:r>
      <w:r w:rsidR="00B81348">
        <w:rPr>
          <w:bCs/>
          <w:szCs w:val="24"/>
        </w:rPr>
        <w:t xml:space="preserve"> </w:t>
      </w:r>
      <w:r w:rsidR="00E66580" w:rsidRPr="74EB6EB8">
        <w:t xml:space="preserve">Requestor will be notified </w:t>
      </w:r>
      <w:r w:rsidR="00BD5E80" w:rsidRPr="74EB6EB8">
        <w:t xml:space="preserve">of </w:t>
      </w:r>
      <w:r w:rsidR="009D214D" w:rsidRPr="74EB6EB8">
        <w:t>the outcome</w:t>
      </w:r>
      <w:r w:rsidR="005B5518" w:rsidRPr="74EB6EB8">
        <w:t xml:space="preserve"> and a copy of the completed form</w:t>
      </w:r>
      <w:r w:rsidR="009C4F1F">
        <w:rPr>
          <w:bCs/>
          <w:szCs w:val="24"/>
        </w:rPr>
        <w:t>.</w:t>
      </w:r>
    </w:p>
    <w:p w14:paraId="2F8E4ADC" w14:textId="48FA3B7B" w:rsidR="00537FE1" w:rsidRPr="00315E5C" w:rsidRDefault="00AE7220" w:rsidP="00546783">
      <w:pPr>
        <w:pStyle w:val="DaftarParagraf"/>
        <w:numPr>
          <w:ilvl w:val="0"/>
          <w:numId w:val="3"/>
        </w:numPr>
        <w:jc w:val="both"/>
        <w:rPr>
          <w:bCs/>
          <w:szCs w:val="24"/>
        </w:rPr>
      </w:pPr>
      <w:r w:rsidRPr="00315E5C">
        <w:rPr>
          <w:bCs/>
          <w:szCs w:val="24"/>
        </w:rPr>
        <w:t xml:space="preserve">If required, </w:t>
      </w:r>
      <w:r w:rsidR="005841EC" w:rsidRPr="00315E5C">
        <w:rPr>
          <w:bCs/>
          <w:szCs w:val="24"/>
        </w:rPr>
        <w:t xml:space="preserve">a </w:t>
      </w:r>
      <w:r w:rsidR="00450515" w:rsidRPr="00315E5C">
        <w:rPr>
          <w:bCs/>
          <w:szCs w:val="24"/>
        </w:rPr>
        <w:t xml:space="preserve">new </w:t>
      </w:r>
      <w:r w:rsidR="005841EC" w:rsidRPr="00315E5C">
        <w:rPr>
          <w:bCs/>
          <w:szCs w:val="24"/>
        </w:rPr>
        <w:t>request can be submitted to extend</w:t>
      </w:r>
      <w:r w:rsidR="00123801" w:rsidRPr="00315E5C">
        <w:rPr>
          <w:bCs/>
          <w:szCs w:val="24"/>
        </w:rPr>
        <w:t xml:space="preserve"> </w:t>
      </w:r>
      <w:r w:rsidR="00450515" w:rsidRPr="00315E5C">
        <w:rPr>
          <w:bCs/>
          <w:szCs w:val="24"/>
        </w:rPr>
        <w:t>a prior</w:t>
      </w:r>
      <w:r w:rsidR="005841EC" w:rsidRPr="00315E5C">
        <w:rPr>
          <w:bCs/>
          <w:szCs w:val="24"/>
        </w:rPr>
        <w:t xml:space="preserve"> </w:t>
      </w:r>
      <w:r w:rsidR="00EE0966" w:rsidRPr="00315E5C">
        <w:rPr>
          <w:bCs/>
          <w:szCs w:val="24"/>
        </w:rPr>
        <w:t>acceptance</w:t>
      </w:r>
      <w:r w:rsidR="009C4F1F" w:rsidRPr="00315E5C">
        <w:rPr>
          <w:bCs/>
          <w:szCs w:val="24"/>
        </w:rPr>
        <w:t xml:space="preserve"> that </w:t>
      </w:r>
      <w:r w:rsidR="00373449" w:rsidRPr="00315E5C">
        <w:rPr>
          <w:bCs/>
          <w:szCs w:val="24"/>
        </w:rPr>
        <w:t>will</w:t>
      </w:r>
      <w:r w:rsidR="009C4F1F" w:rsidRPr="00315E5C">
        <w:rPr>
          <w:bCs/>
          <w:szCs w:val="24"/>
        </w:rPr>
        <w:t xml:space="preserve"> expir</w:t>
      </w:r>
      <w:r w:rsidR="00373449" w:rsidRPr="00315E5C">
        <w:rPr>
          <w:bCs/>
          <w:szCs w:val="24"/>
        </w:rPr>
        <w:t>e</w:t>
      </w:r>
      <w:r w:rsidR="00EE0966" w:rsidRPr="00315E5C">
        <w:rPr>
          <w:bCs/>
          <w:szCs w:val="24"/>
        </w:rPr>
        <w:t>.</w:t>
      </w:r>
    </w:p>
    <w:p w14:paraId="79F52F6E" w14:textId="2C384960" w:rsidR="002F7FD0" w:rsidRDefault="00315E5C" w:rsidP="00546783">
      <w:pPr>
        <w:pStyle w:val="DaftarParagraf"/>
        <w:numPr>
          <w:ilvl w:val="0"/>
          <w:numId w:val="3"/>
        </w:numPr>
        <w:jc w:val="both"/>
        <w:rPr>
          <w:bCs/>
          <w:szCs w:val="24"/>
        </w:rPr>
      </w:pPr>
      <w:r>
        <w:rPr>
          <w:bCs/>
          <w:szCs w:val="24"/>
        </w:rPr>
        <w:t xml:space="preserve">If acceptance of the risk is denied, the application, service or system must </w:t>
      </w:r>
      <w:r w:rsidR="00066F86">
        <w:rPr>
          <w:bCs/>
          <w:szCs w:val="24"/>
        </w:rPr>
        <w:t xml:space="preserve">promptly </w:t>
      </w:r>
      <w:r>
        <w:rPr>
          <w:bCs/>
          <w:szCs w:val="24"/>
        </w:rPr>
        <w:t xml:space="preserve">be </w:t>
      </w:r>
      <w:r w:rsidR="00551834">
        <w:rPr>
          <w:bCs/>
          <w:szCs w:val="24"/>
        </w:rPr>
        <w:t xml:space="preserve">brought offline and/or </w:t>
      </w:r>
      <w:r>
        <w:rPr>
          <w:bCs/>
          <w:szCs w:val="24"/>
        </w:rPr>
        <w:t>terminated</w:t>
      </w:r>
      <w:r w:rsidR="001B0F3E">
        <w:rPr>
          <w:bCs/>
          <w:szCs w:val="24"/>
        </w:rPr>
        <w:t>.</w:t>
      </w:r>
    </w:p>
    <w:p w14:paraId="3499B274" w14:textId="03A3B16C" w:rsidR="00A21976" w:rsidRDefault="00A21976" w:rsidP="00A21976">
      <w:pPr>
        <w:tabs>
          <w:tab w:val="left" w:pos="1196"/>
        </w:tabs>
        <w:jc w:val="both"/>
        <w:rPr>
          <w:szCs w:val="24"/>
        </w:rPr>
      </w:pPr>
      <w:r>
        <w:rPr>
          <w:szCs w:val="24"/>
        </w:rPr>
        <w:tab/>
      </w:r>
    </w:p>
    <w:p w14:paraId="224489E8" w14:textId="77777777" w:rsidR="00CE563D" w:rsidRDefault="00CE563D" w:rsidP="00546783">
      <w:pPr>
        <w:jc w:val="both"/>
        <w:rPr>
          <w:szCs w:val="24"/>
        </w:rPr>
      </w:pPr>
    </w:p>
    <w:p w14:paraId="62440D3D" w14:textId="131B8831" w:rsidR="007A0482" w:rsidRPr="0062066E" w:rsidRDefault="002F7FD0" w:rsidP="00546783">
      <w:pPr>
        <w:jc w:val="both"/>
        <w:rPr>
          <w:szCs w:val="24"/>
        </w:rPr>
      </w:pPr>
      <w:r w:rsidRPr="00CE563D">
        <w:rPr>
          <w:szCs w:val="24"/>
        </w:rPr>
        <w:br w:type="page"/>
      </w:r>
      <w:r w:rsidR="001A3C74" w:rsidRPr="0070625A">
        <w:rPr>
          <w:b/>
          <w:noProof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35CD939" wp14:editId="645F50C5">
                <wp:simplePos x="0" y="0"/>
                <wp:positionH relativeFrom="column">
                  <wp:posOffset>-98425</wp:posOffset>
                </wp:positionH>
                <wp:positionV relativeFrom="paragraph">
                  <wp:posOffset>89535</wp:posOffset>
                </wp:positionV>
                <wp:extent cx="914400" cy="250190"/>
                <wp:effectExtent l="0" t="0" r="0" b="0"/>
                <wp:wrapNone/>
                <wp:docPr id="181368234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50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AC7617" w14:textId="09314AEF" w:rsidR="001A3C74" w:rsidRPr="002C2E97" w:rsidRDefault="00535A14">
                            <w:pP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2C2E97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(Application</w:t>
                            </w:r>
                            <w:r w:rsidR="00291F74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, Service</w:t>
                            </w:r>
                            <w:r w:rsidRPr="002C2E97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or System </w:t>
                            </w:r>
                            <w:r w:rsidR="00EB50F0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Operational </w:t>
                            </w:r>
                            <w:r w:rsidRPr="002C2E97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Owner)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5CD93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7.75pt;margin-top:7.05pt;width:1in;height:19.7pt;z-index:25165824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" filled="f" stroked="f" strokeweight=".5pt">
                <v:textbox>
                  <w:txbxContent>
                    <w:p w14:paraId="2BAC7617" w14:textId="09314AEF" w:rsidR="001A3C74" w:rsidRPr="002C2E97" w:rsidRDefault="00535A14">
                      <w:pPr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2C2E97">
                        <w:rPr>
                          <w:i/>
                          <w:iCs/>
                          <w:sz w:val="16"/>
                          <w:szCs w:val="16"/>
                        </w:rPr>
                        <w:t>(Application</w:t>
                      </w:r>
                      <w:r w:rsidR="00291F74">
                        <w:rPr>
                          <w:i/>
                          <w:iCs/>
                          <w:sz w:val="16"/>
                          <w:szCs w:val="16"/>
                        </w:rPr>
                        <w:t>, Service</w:t>
                      </w:r>
                      <w:r w:rsidRPr="002C2E97">
                        <w:rPr>
                          <w:i/>
                          <w:iCs/>
                          <w:sz w:val="16"/>
                          <w:szCs w:val="16"/>
                        </w:rPr>
                        <w:t xml:space="preserve"> or System </w:t>
                      </w:r>
                      <w:r w:rsidR="00EB50F0">
                        <w:rPr>
                          <w:i/>
                          <w:iCs/>
                          <w:sz w:val="16"/>
                          <w:szCs w:val="16"/>
                        </w:rPr>
                        <w:t xml:space="preserve">Operational </w:t>
                      </w:r>
                      <w:r w:rsidRPr="002C2E97">
                        <w:rPr>
                          <w:i/>
                          <w:iCs/>
                          <w:sz w:val="16"/>
                          <w:szCs w:val="16"/>
                        </w:rPr>
                        <w:t>Owner)</w:t>
                      </w:r>
                    </w:p>
                  </w:txbxContent>
                </v:textbox>
              </v:shape>
            </w:pict>
          </mc:Fallback>
        </mc:AlternateContent>
      </w:r>
      <w:r w:rsidR="00CF5885" w:rsidRPr="0070625A">
        <w:rPr>
          <w:b/>
          <w:szCs w:val="24"/>
        </w:rPr>
        <w:t xml:space="preserve">Name of </w:t>
      </w:r>
      <w:r w:rsidR="007A0482" w:rsidRPr="0070625A">
        <w:rPr>
          <w:b/>
          <w:szCs w:val="24"/>
        </w:rPr>
        <w:t>Requestor</w:t>
      </w:r>
      <w:r w:rsidR="007A0482" w:rsidRPr="0070625A">
        <w:rPr>
          <w:szCs w:val="24"/>
        </w:rPr>
        <w:t>:</w:t>
      </w:r>
      <w:r w:rsidR="00D876F3">
        <w:tab/>
      </w:r>
      <w:r w:rsidR="00D876F3">
        <w:tab/>
      </w:r>
      <w:sdt>
        <w:sdtPr>
          <w:alias w:val="Requestor"/>
          <w:tag w:val="Requestor"/>
          <w:id w:val="-1152827477"/>
          <w:lock w:val="sdtLocked"/>
          <w:placeholder>
            <w:docPart w:val="98D3DE405872445793A525FF0851CEFA"/>
          </w:placeholder>
          <w:showingPlcHdr/>
          <w:text/>
        </w:sdtPr>
        <w:sdtContent>
          <w:r w:rsidR="00821B55" w:rsidRPr="000F090E">
            <w:rPr>
              <w:rStyle w:val="Tempatpenampungteks"/>
            </w:rPr>
            <w:t>Click or tap here to enter text.</w:t>
          </w:r>
        </w:sdtContent>
      </w:sdt>
    </w:p>
    <w:p w14:paraId="5930372C" w14:textId="116FEB8D" w:rsidR="00CF0BDA" w:rsidRDefault="00725B4D" w:rsidP="00546783">
      <w:pPr>
        <w:jc w:val="both"/>
      </w:pPr>
      <w:r>
        <w:rPr>
          <w:b/>
          <w:szCs w:val="24"/>
        </w:rPr>
        <w:t>Asset Name</w:t>
      </w:r>
      <w:r w:rsidR="00CF0BDA" w:rsidRPr="0070625A">
        <w:rPr>
          <w:szCs w:val="24"/>
        </w:rPr>
        <w:t>:</w:t>
      </w:r>
      <w:r w:rsidR="00CF5885">
        <w:tab/>
      </w:r>
      <w:r w:rsidR="00C16CCF">
        <w:tab/>
      </w:r>
      <w:r w:rsidR="00D876F3">
        <w:tab/>
      </w:r>
      <w:sdt>
        <w:sdtPr>
          <w:alias w:val="College"/>
          <w:tag w:val="College"/>
          <w:id w:val="1855536102"/>
          <w:lock w:val="sdtLocked"/>
          <w:placeholder>
            <w:docPart w:val="D4267CCE1ED24C398645F0F1AAA2EF83"/>
          </w:placeholder>
          <w:showingPlcHdr/>
          <w:text/>
        </w:sdtPr>
        <w:sdtContent>
          <w:r w:rsidR="00821B55" w:rsidRPr="000F090E">
            <w:rPr>
              <w:rStyle w:val="Tempatpenampungteks"/>
            </w:rPr>
            <w:t>Click or tap here to enter text.</w:t>
          </w:r>
        </w:sdtContent>
      </w:sdt>
    </w:p>
    <w:p w14:paraId="1E6773BE" w14:textId="6D1748AB" w:rsidR="007969B7" w:rsidRDefault="00CF0BDA" w:rsidP="00546783">
      <w:pPr>
        <w:jc w:val="both"/>
      </w:pPr>
      <w:r w:rsidRPr="0070625A">
        <w:rPr>
          <w:b/>
          <w:szCs w:val="24"/>
        </w:rPr>
        <w:t>Department</w:t>
      </w:r>
      <w:r w:rsidRPr="0070625A">
        <w:rPr>
          <w:szCs w:val="24"/>
        </w:rPr>
        <w:t>:</w:t>
      </w:r>
      <w:r w:rsidR="00CF5885">
        <w:tab/>
      </w:r>
      <w:r w:rsidR="00C16CCF">
        <w:tab/>
      </w:r>
      <w:r w:rsidR="00D876F3">
        <w:tab/>
      </w:r>
      <w:sdt>
        <w:sdtPr>
          <w:alias w:val="Department"/>
          <w:tag w:val="Department"/>
          <w:id w:val="1690171925"/>
          <w:lock w:val="sdtLocked"/>
          <w:placeholder>
            <w:docPart w:val="8B71D7D5ABE74C41A67D38D340B69CAB"/>
          </w:placeholder>
          <w:showingPlcHdr/>
          <w:text/>
        </w:sdtPr>
        <w:sdtContent>
          <w:r w:rsidR="00821B55" w:rsidRPr="000F090E">
            <w:rPr>
              <w:rStyle w:val="Tempatpenampungteks"/>
            </w:rPr>
            <w:t>Click or tap here to enter text.</w:t>
          </w:r>
        </w:sdtContent>
      </w:sdt>
    </w:p>
    <w:p w14:paraId="0164085C" w14:textId="234A9DF2" w:rsidR="001B4207" w:rsidRDefault="00000000" w:rsidP="00546783">
      <w:pPr>
        <w:spacing w:after="0"/>
        <w:jc w:val="both"/>
        <w:rPr>
          <w:b/>
          <w:bCs/>
        </w:rPr>
      </w:pPr>
      <w:sdt>
        <w:sdtPr>
          <w:rPr>
            <w:b/>
            <w:bCs/>
          </w:rPr>
          <w:id w:val="43503539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41299">
            <w:rPr>
              <w:rFonts w:ascii="MS Gothic" w:eastAsia="MS Gothic" w:hAnsi="MS Gothic" w:hint="eastAsia"/>
              <w:b/>
              <w:bCs/>
            </w:rPr>
            <w:t>☐</w:t>
          </w:r>
        </w:sdtContent>
      </w:sdt>
      <w:r w:rsidR="00981F69">
        <w:rPr>
          <w:b/>
          <w:bCs/>
        </w:rPr>
        <w:t xml:space="preserve"> </w:t>
      </w:r>
      <w:r w:rsidR="00981F69" w:rsidRPr="002532CF">
        <w:rPr>
          <w:i/>
          <w:iCs/>
        </w:rPr>
        <w:t xml:space="preserve">Check here if </w:t>
      </w:r>
      <w:r w:rsidR="00204C44" w:rsidRPr="002532CF">
        <w:rPr>
          <w:i/>
          <w:iCs/>
        </w:rPr>
        <w:t xml:space="preserve">this risk has been accepted </w:t>
      </w:r>
      <w:r w:rsidR="002532CF" w:rsidRPr="002532CF">
        <w:rPr>
          <w:i/>
          <w:iCs/>
        </w:rPr>
        <w:t>previously.</w:t>
      </w:r>
    </w:p>
    <w:tbl>
      <w:tblPr>
        <w:tblStyle w:val="KisiTabel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72" w:type="dxa"/>
          <w:bottom w:w="72" w:type="dxa"/>
        </w:tblCellMar>
        <w:tblLook w:val="04A0" w:firstRow="1" w:lastRow="0" w:firstColumn="1" w:lastColumn="0" w:noHBand="0" w:noVBand="1"/>
      </w:tblPr>
      <w:tblGrid>
        <w:gridCol w:w="9006"/>
      </w:tblGrid>
      <w:tr w:rsidR="00224B9C" w14:paraId="0E96436A" w14:textId="77777777" w:rsidTr="005A3348">
        <w:trPr>
          <w:trHeight w:val="3148"/>
        </w:trPr>
        <w:tc>
          <w:tcPr>
            <w:tcW w:w="9340" w:type="dxa"/>
            <w:tcBorders>
              <w:bottom w:val="single" w:sz="8" w:space="0" w:color="auto"/>
            </w:tcBorders>
          </w:tcPr>
          <w:p w14:paraId="10CA47CB" w14:textId="59D99FF2" w:rsidR="00BD3AA1" w:rsidRPr="00325627" w:rsidRDefault="00BD3AA1" w:rsidP="00546783">
            <w:pPr>
              <w:jc w:val="both"/>
            </w:pPr>
            <w:r w:rsidRPr="008E2CED">
              <w:rPr>
                <w:b/>
                <w:bCs/>
              </w:rPr>
              <w:t>Description of Risk and/or Compliance Deviation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sdt>
              <w:sdtPr>
                <w:alias w:val="Risk Description"/>
                <w:tag w:val="Risk Description"/>
                <w:id w:val="-690605920"/>
                <w:lock w:val="sdtLocked"/>
                <w:placeholder>
                  <w:docPart w:val="E7ABB76EA01047D984EDB99BF81B095C"/>
                </w:placeholder>
                <w:showingPlcHdr/>
              </w:sdtPr>
              <w:sdtContent>
                <w:r w:rsidR="009F3E42" w:rsidRPr="00F43D3A">
                  <w:rPr>
                    <w:rStyle w:val="Tempatpenampungteks"/>
                  </w:rPr>
                  <w:t>Click or tap here to enter text.</w:t>
                </w:r>
              </w:sdtContent>
            </w:sdt>
            <w:sdt>
              <w:sdtPr>
                <w:alias w:val="Risk Description"/>
                <w:tag w:val="Risk Description"/>
                <w:id w:val="-986308253"/>
                <w:lock w:val="sdtLocked"/>
                <w:showingPlcHdr/>
              </w:sdtPr>
              <w:sdtContent>
                <w:r w:rsidR="00E77ABF">
                  <w:t xml:space="preserve">     </w:t>
                </w:r>
              </w:sdtContent>
            </w:sdt>
          </w:p>
          <w:p w14:paraId="28EC5C1B" w14:textId="77777777" w:rsidR="00224B9C" w:rsidRDefault="00224B9C" w:rsidP="00546783">
            <w:pPr>
              <w:jc w:val="both"/>
              <w:rPr>
                <w:b/>
                <w:bCs/>
              </w:rPr>
            </w:pPr>
          </w:p>
        </w:tc>
      </w:tr>
      <w:tr w:rsidR="00224B9C" w14:paraId="14B99EFD" w14:textId="77777777" w:rsidTr="00AB5D03">
        <w:trPr>
          <w:trHeight w:hRule="exact" w:val="144"/>
        </w:trPr>
        <w:tc>
          <w:tcPr>
            <w:tcW w:w="9340" w:type="dxa"/>
            <w:tcBorders>
              <w:left w:val="nil"/>
              <w:right w:val="nil"/>
            </w:tcBorders>
          </w:tcPr>
          <w:p w14:paraId="35A4F78D" w14:textId="77777777" w:rsidR="00224B9C" w:rsidRDefault="00224B9C" w:rsidP="00546783">
            <w:pPr>
              <w:jc w:val="both"/>
              <w:rPr>
                <w:b/>
                <w:bCs/>
              </w:rPr>
            </w:pPr>
          </w:p>
        </w:tc>
      </w:tr>
      <w:tr w:rsidR="00224B9C" w14:paraId="3046E91D" w14:textId="77777777" w:rsidTr="005A3348">
        <w:trPr>
          <w:trHeight w:val="3580"/>
        </w:trPr>
        <w:tc>
          <w:tcPr>
            <w:tcW w:w="9340" w:type="dxa"/>
            <w:tcBorders>
              <w:bottom w:val="single" w:sz="8" w:space="0" w:color="auto"/>
            </w:tcBorders>
          </w:tcPr>
          <w:p w14:paraId="410A79E0" w14:textId="1AD65309" w:rsidR="00EF1966" w:rsidRPr="003D1246" w:rsidRDefault="00EF1966" w:rsidP="00546783">
            <w:pPr>
              <w:jc w:val="both"/>
            </w:pPr>
            <w:r>
              <w:rPr>
                <w:b/>
                <w:bCs/>
              </w:rPr>
              <w:t xml:space="preserve">Benefit and Justification for Accepting </w:t>
            </w:r>
            <w:r w:rsidR="008E0A57">
              <w:rPr>
                <w:b/>
                <w:bCs/>
              </w:rPr>
              <w:t xml:space="preserve">this </w:t>
            </w:r>
            <w:r>
              <w:rPr>
                <w:b/>
                <w:bCs/>
              </w:rPr>
              <w:t>Risk:</w:t>
            </w:r>
            <w:r>
              <w:t xml:space="preserve"> </w:t>
            </w:r>
            <w:sdt>
              <w:sdtPr>
                <w:alias w:val="Benefit/Justification"/>
                <w:tag w:val="Benefit/Justification"/>
                <w:id w:val="-1455633026"/>
                <w:lock w:val="sdtLocked"/>
                <w:placeholder>
                  <w:docPart w:val="E7ABB76EA01047D984EDB99BF81B095C"/>
                </w:placeholder>
                <w:showingPlcHdr/>
              </w:sdtPr>
              <w:sdtContent>
                <w:r w:rsidR="00DF3CD7" w:rsidRPr="00F43D3A">
                  <w:rPr>
                    <w:rStyle w:val="Tempatpenampungteks"/>
                  </w:rPr>
                  <w:t>Click or tap here to enter text.</w:t>
                </w:r>
              </w:sdtContent>
            </w:sdt>
            <w:sdt>
              <w:sdtPr>
                <w:alias w:val="Risk Justification"/>
                <w:tag w:val="Risk Justification"/>
                <w:id w:val="623587019"/>
                <w:lock w:val="sdtLocked"/>
                <w:showingPlcHdr/>
              </w:sdtPr>
              <w:sdtContent>
                <w:r w:rsidR="00E77ABF">
                  <w:t xml:space="preserve">     </w:t>
                </w:r>
              </w:sdtContent>
            </w:sdt>
          </w:p>
          <w:p w14:paraId="3014FD51" w14:textId="77777777" w:rsidR="00224B9C" w:rsidRDefault="00224B9C" w:rsidP="00546783">
            <w:pPr>
              <w:jc w:val="both"/>
              <w:rPr>
                <w:b/>
                <w:bCs/>
              </w:rPr>
            </w:pPr>
          </w:p>
        </w:tc>
      </w:tr>
      <w:tr w:rsidR="00D803B4" w14:paraId="769320B9" w14:textId="77777777" w:rsidTr="00AB5D03">
        <w:trPr>
          <w:trHeight w:hRule="exact" w:val="144"/>
        </w:trPr>
        <w:tc>
          <w:tcPr>
            <w:tcW w:w="9340" w:type="dxa"/>
            <w:tcBorders>
              <w:left w:val="nil"/>
              <w:right w:val="nil"/>
            </w:tcBorders>
          </w:tcPr>
          <w:p w14:paraId="02B50BD2" w14:textId="77777777" w:rsidR="00D803B4" w:rsidRDefault="00D803B4" w:rsidP="00546783">
            <w:pPr>
              <w:jc w:val="both"/>
              <w:rPr>
                <w:b/>
                <w:bCs/>
              </w:rPr>
            </w:pPr>
          </w:p>
        </w:tc>
      </w:tr>
      <w:tr w:rsidR="00D803B4" w14:paraId="59858E6D" w14:textId="77777777" w:rsidTr="00024F27">
        <w:trPr>
          <w:trHeight w:val="3490"/>
        </w:trPr>
        <w:tc>
          <w:tcPr>
            <w:tcW w:w="9340" w:type="dxa"/>
          </w:tcPr>
          <w:p w14:paraId="744B86F9" w14:textId="59F14B67" w:rsidR="00EF1966" w:rsidRPr="00DE39C4" w:rsidRDefault="00EF1966" w:rsidP="00546783">
            <w:pPr>
              <w:jc w:val="both"/>
            </w:pPr>
            <w:r>
              <w:rPr>
                <w:b/>
                <w:bCs/>
              </w:rPr>
              <w:t xml:space="preserve">Factors </w:t>
            </w:r>
            <w:r w:rsidR="008E0A57">
              <w:rPr>
                <w:b/>
                <w:bCs/>
              </w:rPr>
              <w:t xml:space="preserve">that </w:t>
            </w:r>
            <w:r>
              <w:rPr>
                <w:b/>
                <w:bCs/>
              </w:rPr>
              <w:t xml:space="preserve">Minimize </w:t>
            </w:r>
            <w:r w:rsidR="008E0A57">
              <w:rPr>
                <w:b/>
                <w:bCs/>
              </w:rPr>
              <w:t xml:space="preserve">this </w:t>
            </w:r>
            <w:r>
              <w:rPr>
                <w:b/>
                <w:bCs/>
              </w:rPr>
              <w:t>Risk / Proposed Mitigation Plan:</w:t>
            </w:r>
            <w:r>
              <w:t xml:space="preserve"> </w:t>
            </w:r>
            <w:sdt>
              <w:sdtPr>
                <w:alias w:val="Mitigation Factors"/>
                <w:tag w:val="Mitigation Factors"/>
                <w:id w:val="-2054457338"/>
                <w:lock w:val="sdtLocked"/>
                <w:placeholder>
                  <w:docPart w:val="7BAB0BF3C71A4B069A09425AA0B4DDA2"/>
                </w:placeholder>
                <w:showingPlcHdr/>
              </w:sdtPr>
              <w:sdtContent>
                <w:r w:rsidR="00E77ABF" w:rsidRPr="000F090E">
                  <w:rPr>
                    <w:rStyle w:val="Tempatpenampungteks"/>
                  </w:rPr>
                  <w:t>Click or tap here to enter text.</w:t>
                </w:r>
              </w:sdtContent>
            </w:sdt>
          </w:p>
          <w:p w14:paraId="19547E7F" w14:textId="77777777" w:rsidR="00D803B4" w:rsidRDefault="00D803B4" w:rsidP="00546783">
            <w:pPr>
              <w:jc w:val="both"/>
              <w:rPr>
                <w:b/>
                <w:bCs/>
              </w:rPr>
            </w:pPr>
          </w:p>
        </w:tc>
      </w:tr>
    </w:tbl>
    <w:p w14:paraId="2D195829" w14:textId="5FBDD7C6" w:rsidR="008C4BE6" w:rsidRPr="00D32149" w:rsidRDefault="006C6424" w:rsidP="00546783">
      <w:pPr>
        <w:spacing w:after="120"/>
        <w:jc w:val="both"/>
        <w:rPr>
          <w:b/>
          <w:bCs/>
        </w:rPr>
      </w:pPr>
      <w:r>
        <w:rPr>
          <w:b/>
          <w:bCs/>
        </w:rPr>
        <w:br w:type="page"/>
      </w:r>
      <w:r w:rsidR="008C4BE6" w:rsidRPr="00AB5D03">
        <w:rPr>
          <w:b/>
          <w:bCs/>
          <w:sz w:val="28"/>
          <w:szCs w:val="28"/>
        </w:rPr>
        <w:lastRenderedPageBreak/>
        <w:t xml:space="preserve">Business Owner </w:t>
      </w:r>
      <w:r w:rsidR="008019B9">
        <w:rPr>
          <w:b/>
          <w:bCs/>
          <w:sz w:val="28"/>
          <w:szCs w:val="28"/>
        </w:rPr>
        <w:t>Acceptance</w:t>
      </w:r>
      <w:r w:rsidR="008019B9" w:rsidRPr="00AB5D03">
        <w:rPr>
          <w:b/>
          <w:bCs/>
          <w:sz w:val="28"/>
          <w:szCs w:val="28"/>
        </w:rPr>
        <w:t xml:space="preserve"> </w:t>
      </w:r>
    </w:p>
    <w:p w14:paraId="3FA3793D" w14:textId="385F060A" w:rsidR="00700D8F" w:rsidRDefault="00AC3F1D" w:rsidP="00546783">
      <w:pPr>
        <w:spacing w:after="120"/>
        <w:jc w:val="both"/>
      </w:pPr>
      <w:r w:rsidRPr="00D4775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1463E4C9" wp14:editId="1D494E38">
                <wp:simplePos x="0" y="0"/>
                <wp:positionH relativeFrom="column">
                  <wp:posOffset>1115060</wp:posOffset>
                </wp:positionH>
                <wp:positionV relativeFrom="paragraph">
                  <wp:posOffset>901700</wp:posOffset>
                </wp:positionV>
                <wp:extent cx="914400" cy="261938"/>
                <wp:effectExtent l="0" t="0" r="0" b="5080"/>
                <wp:wrapNone/>
                <wp:docPr id="102906128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19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1E4BE4" w14:textId="30776A0B" w:rsidR="00E34E66" w:rsidRPr="00AC3F1D" w:rsidRDefault="00AC3F1D">
                            <w:pP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AC3F1D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(</w:t>
                            </w:r>
                            <w:r w:rsidR="00E34E66" w:rsidRPr="00AC3F1D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Max</w:t>
                            </w:r>
                            <w:r w:rsidRPr="00AC3F1D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One Year)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63E4C9" id="_x0000_s1027" type="#_x0000_t202" style="position:absolute;left:0;text-align:left;margin-left:87.8pt;margin-top:71pt;width:1in;height:20.65pt;z-index:251658241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" filled="f" stroked="f" strokeweight=".5pt">
                <v:textbox>
                  <w:txbxContent>
                    <w:p w14:paraId="431E4BE4" w14:textId="30776A0B" w:rsidR="00E34E66" w:rsidRPr="00AC3F1D" w:rsidRDefault="00AC3F1D">
                      <w:pPr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AC3F1D">
                        <w:rPr>
                          <w:i/>
                          <w:iCs/>
                          <w:sz w:val="18"/>
                          <w:szCs w:val="18"/>
                        </w:rPr>
                        <w:t>(</w:t>
                      </w:r>
                      <w:r w:rsidR="00E34E66" w:rsidRPr="00AC3F1D">
                        <w:rPr>
                          <w:i/>
                          <w:iCs/>
                          <w:sz w:val="18"/>
                          <w:szCs w:val="18"/>
                        </w:rPr>
                        <w:t>Max</w:t>
                      </w:r>
                      <w:r w:rsidRPr="00AC3F1D">
                        <w:rPr>
                          <w:i/>
                          <w:iCs/>
                          <w:sz w:val="18"/>
                          <w:szCs w:val="18"/>
                        </w:rPr>
                        <w:t xml:space="preserve"> One Year)</w:t>
                      </w:r>
                    </w:p>
                  </w:txbxContent>
                </v:textbox>
              </v:shape>
            </w:pict>
          </mc:Fallback>
        </mc:AlternateContent>
      </w:r>
      <w:r w:rsidR="003C5EDE" w:rsidRPr="00D4775D">
        <w:rPr>
          <w:sz w:val="20"/>
          <w:szCs w:val="20"/>
        </w:rPr>
        <w:t xml:space="preserve">I am the </w:t>
      </w:r>
      <w:r w:rsidR="008E59C2" w:rsidRPr="00D4775D">
        <w:rPr>
          <w:sz w:val="20"/>
          <w:szCs w:val="20"/>
        </w:rPr>
        <w:t xml:space="preserve">identified business owner and </w:t>
      </w:r>
      <w:r w:rsidR="007A6778" w:rsidRPr="00D4775D">
        <w:rPr>
          <w:sz w:val="20"/>
          <w:szCs w:val="20"/>
        </w:rPr>
        <w:t>I</w:t>
      </w:r>
      <w:r w:rsidR="007E453E" w:rsidRPr="00D4775D">
        <w:rPr>
          <w:sz w:val="20"/>
          <w:szCs w:val="20"/>
        </w:rPr>
        <w:t>: (a)</w:t>
      </w:r>
      <w:r w:rsidR="007A6778" w:rsidRPr="00D4775D">
        <w:rPr>
          <w:sz w:val="20"/>
          <w:szCs w:val="20"/>
        </w:rPr>
        <w:t xml:space="preserve"> understand the risks documented </w:t>
      </w:r>
      <w:r w:rsidR="00BA12AB" w:rsidRPr="00D4775D">
        <w:rPr>
          <w:sz w:val="20"/>
          <w:szCs w:val="20"/>
        </w:rPr>
        <w:t>o</w:t>
      </w:r>
      <w:r w:rsidR="007A6778" w:rsidRPr="00D4775D">
        <w:rPr>
          <w:sz w:val="20"/>
          <w:szCs w:val="20"/>
        </w:rPr>
        <w:t>n this form</w:t>
      </w:r>
      <w:r w:rsidR="007E453E" w:rsidRPr="00D4775D">
        <w:rPr>
          <w:sz w:val="20"/>
          <w:szCs w:val="20"/>
        </w:rPr>
        <w:t>; (b)</w:t>
      </w:r>
      <w:r w:rsidR="00700D8F" w:rsidRPr="00D4775D">
        <w:rPr>
          <w:sz w:val="20"/>
          <w:szCs w:val="20"/>
        </w:rPr>
        <w:t xml:space="preserve"> </w:t>
      </w:r>
      <w:r w:rsidR="00FE7608" w:rsidRPr="00D4775D">
        <w:rPr>
          <w:sz w:val="20"/>
          <w:szCs w:val="20"/>
        </w:rPr>
        <w:t>acknowledge</w:t>
      </w:r>
      <w:r w:rsidR="00910AA9" w:rsidRPr="00D4775D">
        <w:rPr>
          <w:sz w:val="20"/>
          <w:szCs w:val="20"/>
        </w:rPr>
        <w:t xml:space="preserve"> and </w:t>
      </w:r>
      <w:r w:rsidR="008C4BE6" w:rsidRPr="00D4775D">
        <w:rPr>
          <w:sz w:val="20"/>
          <w:szCs w:val="20"/>
        </w:rPr>
        <w:t>accept this exception to policies</w:t>
      </w:r>
      <w:r w:rsidR="00700D8F" w:rsidRPr="00D4775D">
        <w:rPr>
          <w:sz w:val="20"/>
          <w:szCs w:val="20"/>
        </w:rPr>
        <w:t xml:space="preserve">, </w:t>
      </w:r>
      <w:r w:rsidR="008C4BE6" w:rsidRPr="00D4775D">
        <w:rPr>
          <w:sz w:val="20"/>
          <w:szCs w:val="20"/>
        </w:rPr>
        <w:t>standards</w:t>
      </w:r>
      <w:r w:rsidR="00CB4AB9" w:rsidRPr="00D4775D">
        <w:rPr>
          <w:sz w:val="20"/>
          <w:szCs w:val="20"/>
        </w:rPr>
        <w:t>, guidelines</w:t>
      </w:r>
      <w:r w:rsidR="00700D8F" w:rsidRPr="00D4775D">
        <w:rPr>
          <w:sz w:val="20"/>
          <w:szCs w:val="20"/>
        </w:rPr>
        <w:t xml:space="preserve"> and </w:t>
      </w:r>
      <w:r w:rsidR="00B31A5F" w:rsidRPr="00D4775D">
        <w:rPr>
          <w:sz w:val="20"/>
          <w:szCs w:val="20"/>
        </w:rPr>
        <w:t>practices</w:t>
      </w:r>
      <w:r w:rsidR="00BF6AE8" w:rsidRPr="00D4775D">
        <w:rPr>
          <w:sz w:val="20"/>
          <w:szCs w:val="20"/>
        </w:rPr>
        <w:t>; (c)</w:t>
      </w:r>
      <w:r w:rsidR="00B85819" w:rsidRPr="00D4775D">
        <w:rPr>
          <w:sz w:val="20"/>
          <w:szCs w:val="20"/>
        </w:rPr>
        <w:t xml:space="preserve"> attest that the</w:t>
      </w:r>
      <w:r w:rsidR="00F26B06" w:rsidRPr="00D4775D">
        <w:rPr>
          <w:sz w:val="20"/>
          <w:szCs w:val="20"/>
        </w:rPr>
        <w:t xml:space="preserve"> business or </w:t>
      </w:r>
      <w:r w:rsidR="00FB7CF9">
        <w:rPr>
          <w:sz w:val="20"/>
          <w:szCs w:val="20"/>
        </w:rPr>
        <w:t>development</w:t>
      </w:r>
      <w:r w:rsidR="00F26B06" w:rsidRPr="00D4775D">
        <w:rPr>
          <w:sz w:val="20"/>
          <w:szCs w:val="20"/>
        </w:rPr>
        <w:t xml:space="preserve"> need outweighs the identified risk</w:t>
      </w:r>
      <w:r w:rsidR="005E7B86" w:rsidRPr="00D4775D">
        <w:rPr>
          <w:sz w:val="20"/>
          <w:szCs w:val="20"/>
        </w:rPr>
        <w:t>s</w:t>
      </w:r>
      <w:r w:rsidR="00F26B06" w:rsidRPr="00D4775D">
        <w:rPr>
          <w:sz w:val="20"/>
          <w:szCs w:val="20"/>
        </w:rPr>
        <w:t xml:space="preserve"> of continued deployment and use of this system, application</w:t>
      </w:r>
      <w:r w:rsidR="00B27A64" w:rsidRPr="00D4775D">
        <w:rPr>
          <w:sz w:val="20"/>
          <w:szCs w:val="20"/>
        </w:rPr>
        <w:t>,</w:t>
      </w:r>
      <w:r w:rsidR="00F26B06" w:rsidRPr="00D4775D">
        <w:rPr>
          <w:sz w:val="20"/>
          <w:szCs w:val="20"/>
        </w:rPr>
        <w:t xml:space="preserve"> or service</w:t>
      </w:r>
      <w:r w:rsidR="00B27A64" w:rsidRPr="00D4775D">
        <w:rPr>
          <w:sz w:val="20"/>
          <w:szCs w:val="20"/>
        </w:rPr>
        <w:t>; and (d) understand that this</w:t>
      </w:r>
      <w:r w:rsidR="00A108DC" w:rsidRPr="00D4775D">
        <w:rPr>
          <w:sz w:val="20"/>
          <w:szCs w:val="20"/>
        </w:rPr>
        <w:t xml:space="preserve"> exception may be revoked if the level of associated risk increases.</w:t>
      </w:r>
    </w:p>
    <w:p w14:paraId="33B900FA" w14:textId="5B8A9364" w:rsidR="00030FF7" w:rsidRDefault="00000000" w:rsidP="00546783">
      <w:pPr>
        <w:spacing w:after="120"/>
        <w:ind w:left="720" w:hanging="720"/>
        <w:jc w:val="both"/>
      </w:pPr>
      <w:sdt>
        <w:sdtPr>
          <w:rPr>
            <w:b/>
            <w:bCs/>
          </w:rPr>
          <w:alias w:val="Owner Yes Temporary"/>
          <w:tag w:val="Owner Yes Temporary"/>
          <w:id w:val="679096111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B0711">
            <w:rPr>
              <w:rFonts w:ascii="MS Gothic" w:eastAsia="MS Gothic" w:hAnsi="MS Gothic" w:hint="eastAsia"/>
              <w:b/>
              <w:bCs/>
            </w:rPr>
            <w:t>☐</w:t>
          </w:r>
        </w:sdtContent>
      </w:sdt>
      <w:r w:rsidR="00093C3E">
        <w:rPr>
          <w:b/>
          <w:bCs/>
        </w:rPr>
        <w:tab/>
      </w:r>
      <w:r w:rsidR="008C4BE6" w:rsidRPr="00700D8F">
        <w:rPr>
          <w:b/>
          <w:bCs/>
        </w:rPr>
        <w:t>Yes, for a temporary period</w:t>
      </w:r>
      <w:r w:rsidR="0020624B">
        <w:t>:</w:t>
      </w:r>
      <w:r w:rsidR="008C4BE6">
        <w:t xml:space="preserve"> </w:t>
      </w:r>
      <w:r w:rsidR="003E7730">
        <w:t>Risk will be remediated</w:t>
      </w:r>
      <w:r w:rsidR="00460D9B">
        <w:t xml:space="preserve"> </w:t>
      </w:r>
      <w:r w:rsidR="003E7730">
        <w:t xml:space="preserve">by: </w:t>
      </w:r>
      <w:sdt>
        <w:sdtPr>
          <w:rPr>
            <w:rStyle w:val="Style1"/>
            <w:bdr w:val="single" w:sz="12" w:space="0" w:color="auto"/>
          </w:rPr>
          <w:id w:val="-1346009666"/>
          <w:lock w:val="sdtLocked"/>
          <w:placeholder>
            <w:docPart w:val="DefaultPlaceholder_-1854013437"/>
          </w:placeholder>
          <w:showingPlcHdr/>
          <w:date>
            <w:dateFormat w:val="MMMM d, yyyy"/>
            <w:lid w:val="en-US"/>
            <w:storeMappedDataAs w:val="dateTime"/>
            <w:calendar w:val="gregorian"/>
          </w:date>
        </w:sdtPr>
        <w:sdtEndPr>
          <w:rPr>
            <w:rStyle w:val="FontParagrafDefault"/>
            <w:b w:val="0"/>
          </w:rPr>
        </w:sdtEndPr>
        <w:sdtContent>
          <w:r w:rsidR="001A2A06" w:rsidRPr="007E7292">
            <w:rPr>
              <w:rStyle w:val="Tempatpenampungteks"/>
              <w:bdr w:val="single" w:sz="12" w:space="0" w:color="auto"/>
            </w:rPr>
            <w:t>Click or tap to enter a date.</w:t>
          </w:r>
        </w:sdtContent>
      </w:sdt>
    </w:p>
    <w:p w14:paraId="5B675155" w14:textId="097EC0DC" w:rsidR="00030FF7" w:rsidRDefault="00000000" w:rsidP="00546783">
      <w:pPr>
        <w:spacing w:after="120"/>
        <w:ind w:left="720" w:hanging="720"/>
        <w:jc w:val="both"/>
      </w:pPr>
      <w:sdt>
        <w:sdtPr>
          <w:rPr>
            <w:b/>
            <w:bCs/>
          </w:rPr>
          <w:alias w:val="Owner Yes"/>
          <w:tag w:val="Owner Yes"/>
          <w:id w:val="-1323344999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B0711">
            <w:rPr>
              <w:rFonts w:ascii="MS Gothic" w:eastAsia="MS Gothic" w:hAnsi="MS Gothic" w:hint="eastAsia"/>
              <w:b/>
              <w:bCs/>
            </w:rPr>
            <w:t>☐</w:t>
          </w:r>
        </w:sdtContent>
      </w:sdt>
      <w:r w:rsidR="00CF59B9">
        <w:rPr>
          <w:b/>
          <w:bCs/>
        </w:rPr>
        <w:tab/>
      </w:r>
      <w:r w:rsidR="00030FF7" w:rsidRPr="00482B68">
        <w:rPr>
          <w:b/>
          <w:bCs/>
        </w:rPr>
        <w:t>Yes</w:t>
      </w:r>
      <w:r w:rsidR="00CF59B9">
        <w:rPr>
          <w:b/>
          <w:bCs/>
        </w:rPr>
        <w:t xml:space="preserve">, </w:t>
      </w:r>
      <w:r w:rsidR="00CD0EFF">
        <w:rPr>
          <w:b/>
          <w:bCs/>
        </w:rPr>
        <w:t xml:space="preserve">for up to one year. </w:t>
      </w:r>
      <w:r w:rsidR="00CF3394" w:rsidRPr="00A53C2B">
        <w:rPr>
          <w:b/>
          <w:bCs/>
          <w:i/>
          <w:iCs/>
        </w:rPr>
        <w:t xml:space="preserve">Risk </w:t>
      </w:r>
      <w:r w:rsidR="00FB6CAF">
        <w:rPr>
          <w:b/>
          <w:bCs/>
          <w:i/>
          <w:iCs/>
        </w:rPr>
        <w:t xml:space="preserve">acceptance </w:t>
      </w:r>
      <w:r w:rsidR="00AE0BB8" w:rsidRPr="00A53C2B">
        <w:rPr>
          <w:b/>
          <w:bCs/>
          <w:i/>
          <w:iCs/>
        </w:rPr>
        <w:t>must</w:t>
      </w:r>
      <w:r w:rsidR="00CF3394" w:rsidRPr="00A53C2B">
        <w:rPr>
          <w:b/>
          <w:bCs/>
          <w:i/>
          <w:iCs/>
        </w:rPr>
        <w:t xml:space="preserve"> be re</w:t>
      </w:r>
      <w:r w:rsidR="00FB6CAF">
        <w:rPr>
          <w:b/>
          <w:bCs/>
          <w:i/>
          <w:iCs/>
        </w:rPr>
        <w:t>certified</w:t>
      </w:r>
      <w:r w:rsidR="00CF3394" w:rsidRPr="00A53C2B">
        <w:rPr>
          <w:b/>
          <w:bCs/>
          <w:i/>
          <w:iCs/>
        </w:rPr>
        <w:t xml:space="preserve"> annually.</w:t>
      </w:r>
    </w:p>
    <w:p w14:paraId="4E68B9FE" w14:textId="6ACF396B" w:rsidR="00030FF7" w:rsidRDefault="00000000" w:rsidP="00546783">
      <w:pPr>
        <w:spacing w:after="120"/>
        <w:ind w:left="720" w:hanging="720"/>
        <w:jc w:val="both"/>
      </w:pPr>
      <w:sdt>
        <w:sdtPr>
          <w:rPr>
            <w:b/>
            <w:bCs/>
          </w:rPr>
          <w:alias w:val="Owner No"/>
          <w:tag w:val="Owner No"/>
          <w:id w:val="474414370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B0711">
            <w:rPr>
              <w:rFonts w:ascii="MS Gothic" w:eastAsia="MS Gothic" w:hAnsi="MS Gothic" w:hint="eastAsia"/>
              <w:b/>
              <w:bCs/>
            </w:rPr>
            <w:t>☐</w:t>
          </w:r>
        </w:sdtContent>
      </w:sdt>
      <w:r w:rsidR="00030FF7">
        <w:tab/>
      </w:r>
      <w:r w:rsidR="00030FF7" w:rsidRPr="00482B68">
        <w:rPr>
          <w:b/>
          <w:bCs/>
        </w:rPr>
        <w:t>No.</w:t>
      </w:r>
      <w:r w:rsidR="00030FF7">
        <w:t xml:space="preserve"> I find the risk greater than the potential business benefit. This risk acceptance request is denied.</w:t>
      </w:r>
    </w:p>
    <w:p w14:paraId="4BAE4BDC" w14:textId="169B4ABC" w:rsidR="00305C70" w:rsidRPr="009452E8" w:rsidRDefault="00705F4C" w:rsidP="00546783">
      <w:pPr>
        <w:spacing w:after="0"/>
        <w:jc w:val="both"/>
        <w:rPr>
          <w:szCs w:val="24"/>
        </w:rPr>
      </w:pPr>
      <w:r>
        <w:rPr>
          <w:b/>
          <w:bCs/>
          <w:szCs w:val="24"/>
        </w:rPr>
        <w:t>Requestor</w:t>
      </w:r>
      <w:r w:rsidR="00305C70" w:rsidRPr="009452E8">
        <w:rPr>
          <w:szCs w:val="24"/>
        </w:rPr>
        <w:t>:</w:t>
      </w:r>
    </w:p>
    <w:tbl>
      <w:tblPr>
        <w:tblStyle w:val="KisiTabel"/>
        <w:tblW w:w="9360" w:type="dxa"/>
        <w:tblInd w:w="-5" w:type="dxa"/>
        <w:tblCellMar>
          <w:top w:w="72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5815"/>
        <w:gridCol w:w="3545"/>
      </w:tblGrid>
      <w:tr w:rsidR="009C3628" w14:paraId="08E4B1DF" w14:textId="77777777" w:rsidTr="00A83A54">
        <w:trPr>
          <w:trHeight w:val="440"/>
        </w:trPr>
        <w:tc>
          <w:tcPr>
            <w:tcW w:w="936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9631336" w14:textId="77777777" w:rsidR="00305C70" w:rsidRPr="4212F960" w:rsidRDefault="00305C70" w:rsidP="00546783">
            <w:pPr>
              <w:jc w:val="both"/>
              <w:rPr>
                <w:b/>
                <w:bCs/>
              </w:rPr>
            </w:pPr>
          </w:p>
        </w:tc>
      </w:tr>
      <w:tr w:rsidR="008E761F" w14:paraId="0DA8CFD5" w14:textId="77777777" w:rsidTr="009F36E1">
        <w:trPr>
          <w:trHeight w:val="638"/>
        </w:trPr>
        <w:tc>
          <w:tcPr>
            <w:tcW w:w="5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DA8CFD3" w14:textId="77777777" w:rsidR="00236495" w:rsidRPr="0007371F" w:rsidRDefault="00236495" w:rsidP="00546783">
            <w:pPr>
              <w:jc w:val="both"/>
              <w:rPr>
                <w:i/>
              </w:rPr>
            </w:pPr>
            <w:r w:rsidRPr="0007371F">
              <w:rPr>
                <w:i/>
              </w:rPr>
              <w:t>Name</w:t>
            </w:r>
            <w:r>
              <w:rPr>
                <w:i/>
              </w:rPr>
              <w:t xml:space="preserve"> (print)</w:t>
            </w:r>
          </w:p>
        </w:tc>
        <w:tc>
          <w:tcPr>
            <w:tcW w:w="35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039C981" w14:textId="77777777" w:rsidR="00236495" w:rsidRDefault="00236495" w:rsidP="00546783">
            <w:pPr>
              <w:jc w:val="both"/>
              <w:rPr>
                <w:i/>
              </w:rPr>
            </w:pPr>
            <w:r w:rsidRPr="00347109">
              <w:rPr>
                <w:i/>
              </w:rPr>
              <w:t>Email/Telephone</w:t>
            </w:r>
          </w:p>
          <w:p w14:paraId="0DA8CFD4" w14:textId="77777777" w:rsidR="000D1380" w:rsidRPr="00347109" w:rsidRDefault="000D1380" w:rsidP="00546783">
            <w:pPr>
              <w:jc w:val="both"/>
              <w:rPr>
                <w:i/>
              </w:rPr>
            </w:pPr>
          </w:p>
        </w:tc>
      </w:tr>
      <w:tr w:rsidR="008E761F" w:rsidRPr="0007371F" w14:paraId="0DA8CFD9" w14:textId="77777777" w:rsidTr="006714D9">
        <w:trPr>
          <w:trHeight w:val="405"/>
        </w:trPr>
        <w:tc>
          <w:tcPr>
            <w:tcW w:w="5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DA8CFD6" w14:textId="2FFA5FFE" w:rsidR="003906DB" w:rsidRPr="0007371F" w:rsidRDefault="0007371F" w:rsidP="00546783">
            <w:pPr>
              <w:jc w:val="both"/>
              <w:rPr>
                <w:i/>
              </w:rPr>
            </w:pPr>
            <w:r w:rsidRPr="0007371F">
              <w:rPr>
                <w:i/>
              </w:rPr>
              <w:t>Signature</w:t>
            </w:r>
          </w:p>
        </w:tc>
        <w:tc>
          <w:tcPr>
            <w:tcW w:w="35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DA8CFD8" w14:textId="7FAC0BB1" w:rsidR="001340F7" w:rsidRPr="0007371F" w:rsidRDefault="0007371F" w:rsidP="00546783">
            <w:pPr>
              <w:jc w:val="both"/>
              <w:rPr>
                <w:i/>
              </w:rPr>
            </w:pPr>
            <w:r w:rsidRPr="0007371F">
              <w:rPr>
                <w:i/>
              </w:rPr>
              <w:t>Date</w:t>
            </w:r>
          </w:p>
        </w:tc>
      </w:tr>
    </w:tbl>
    <w:p w14:paraId="36AC5643" w14:textId="0B75AF7B" w:rsidR="00876D52" w:rsidRPr="009452E8" w:rsidRDefault="00876D52" w:rsidP="00546783">
      <w:pPr>
        <w:spacing w:before="120" w:after="0"/>
        <w:jc w:val="both"/>
        <w:rPr>
          <w:szCs w:val="24"/>
        </w:rPr>
      </w:pPr>
      <w:r w:rsidRPr="009452E8">
        <w:rPr>
          <w:b/>
          <w:szCs w:val="24"/>
        </w:rPr>
        <w:t>CIO (or equivalent) Acknowledgement:</w:t>
      </w:r>
    </w:p>
    <w:tbl>
      <w:tblPr>
        <w:tblStyle w:val="KisiTabel"/>
        <w:tblW w:w="9360" w:type="dxa"/>
        <w:tblInd w:w="-5" w:type="dxa"/>
        <w:tblCellMar>
          <w:top w:w="72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5815"/>
        <w:gridCol w:w="3545"/>
      </w:tblGrid>
      <w:tr w:rsidR="007C4E4C" w14:paraId="0C51BBA9" w14:textId="77777777" w:rsidTr="00341058">
        <w:trPr>
          <w:trHeight w:val="881"/>
        </w:trPr>
        <w:tc>
          <w:tcPr>
            <w:tcW w:w="936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508F87C" w14:textId="241DE58E" w:rsidR="00CA7248" w:rsidRDefault="004317CD" w:rsidP="00546783">
            <w:pPr>
              <w:jc w:val="both"/>
            </w:pPr>
            <w:r>
              <w:rPr>
                <w:b/>
              </w:rPr>
              <w:t>Comments</w:t>
            </w:r>
            <w:r w:rsidR="00520B43">
              <w:rPr>
                <w:b/>
              </w:rPr>
              <w:t xml:space="preserve"> (if any)</w:t>
            </w:r>
            <w:r w:rsidR="00CA7248">
              <w:t>:</w:t>
            </w:r>
            <w:r>
              <w:t xml:space="preserve"> </w:t>
            </w:r>
            <w:sdt>
              <w:sdtPr>
                <w:alias w:val="CIO Comments"/>
                <w:tag w:val="CIO Comments"/>
                <w:id w:val="191806413"/>
                <w:lock w:val="sdtLocked"/>
                <w:placeholder>
                  <w:docPart w:val="DefaultPlaceholder_-1854013440"/>
                </w:placeholder>
                <w:showingPlcHdr/>
              </w:sdtPr>
              <w:sdtContent>
                <w:r w:rsidR="00341058" w:rsidRPr="00F43D3A">
                  <w:rPr>
                    <w:rStyle w:val="Tempatpenampungteks"/>
                  </w:rPr>
                  <w:t>Click or tap here to enter text.</w:t>
                </w:r>
              </w:sdtContent>
            </w:sdt>
          </w:p>
          <w:p w14:paraId="4C2D98F5" w14:textId="7F850165" w:rsidR="00CA7248" w:rsidRDefault="00CA7248" w:rsidP="00546783">
            <w:pPr>
              <w:jc w:val="both"/>
            </w:pPr>
          </w:p>
        </w:tc>
      </w:tr>
      <w:tr w:rsidR="007C4E4C" w14:paraId="38E3C319" w14:textId="77777777" w:rsidTr="000937FB">
        <w:trPr>
          <w:trHeight w:val="486"/>
        </w:trPr>
        <w:tc>
          <w:tcPr>
            <w:tcW w:w="936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5DE9EC" w14:textId="2AA2946D" w:rsidR="00E032FA" w:rsidRPr="005928B0" w:rsidRDefault="005928B0" w:rsidP="00546783">
            <w:pPr>
              <w:jc w:val="both"/>
              <w:rPr>
                <w:bCs/>
              </w:rPr>
            </w:pPr>
            <w:r w:rsidRPr="002821FD">
              <w:rPr>
                <w:bCs/>
                <w:i/>
                <w:iCs/>
              </w:rPr>
              <w:t>Name</w:t>
            </w:r>
            <w:r w:rsidRPr="005928B0">
              <w:rPr>
                <w:bCs/>
              </w:rPr>
              <w:t>:</w:t>
            </w:r>
          </w:p>
        </w:tc>
      </w:tr>
      <w:tr w:rsidR="008E761F" w:rsidRPr="0007371F" w14:paraId="4F541E19" w14:textId="77777777">
        <w:trPr>
          <w:trHeight w:val="405"/>
        </w:trPr>
        <w:tc>
          <w:tcPr>
            <w:tcW w:w="5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698EEE7" w14:textId="77777777" w:rsidR="00CA7248" w:rsidRDefault="00CA7248" w:rsidP="00546783">
            <w:pPr>
              <w:jc w:val="both"/>
              <w:rPr>
                <w:i/>
              </w:rPr>
            </w:pPr>
            <w:r w:rsidRPr="0007371F">
              <w:rPr>
                <w:i/>
              </w:rPr>
              <w:t>Signature</w:t>
            </w:r>
          </w:p>
          <w:p w14:paraId="2411E9B7" w14:textId="77777777" w:rsidR="00CA7248" w:rsidRPr="0007371F" w:rsidRDefault="00CA7248" w:rsidP="00546783">
            <w:pPr>
              <w:jc w:val="both"/>
              <w:rPr>
                <w:i/>
              </w:rPr>
            </w:pPr>
          </w:p>
        </w:tc>
        <w:tc>
          <w:tcPr>
            <w:tcW w:w="35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E3FC421" w14:textId="06A72061" w:rsidR="00CA7248" w:rsidRPr="0007371F" w:rsidRDefault="00CA7248" w:rsidP="00546783">
            <w:pPr>
              <w:jc w:val="both"/>
              <w:rPr>
                <w:i/>
              </w:rPr>
            </w:pPr>
            <w:r w:rsidRPr="0007371F">
              <w:rPr>
                <w:i/>
              </w:rPr>
              <w:t>Date</w:t>
            </w:r>
          </w:p>
        </w:tc>
      </w:tr>
    </w:tbl>
    <w:p w14:paraId="447AAC8F" w14:textId="6907F586" w:rsidR="0025380E" w:rsidRPr="009452E8" w:rsidRDefault="00D50BD1" w:rsidP="00546783">
      <w:pPr>
        <w:spacing w:before="120" w:after="0"/>
        <w:jc w:val="both"/>
        <w:rPr>
          <w:b/>
          <w:bCs/>
          <w:szCs w:val="24"/>
        </w:rPr>
      </w:pPr>
      <w:r w:rsidRPr="009452E8">
        <w:rPr>
          <w:b/>
          <w:bCs/>
          <w:szCs w:val="24"/>
        </w:rPr>
        <w:t>CIS:</w:t>
      </w:r>
    </w:p>
    <w:tbl>
      <w:tblPr>
        <w:tblStyle w:val="KisiTabel"/>
        <w:tblW w:w="0" w:type="auto"/>
        <w:tblCellMar>
          <w:top w:w="72" w:type="dxa"/>
          <w:bottom w:w="72" w:type="dxa"/>
        </w:tblCellMar>
        <w:tblLook w:val="04A0" w:firstRow="1" w:lastRow="0" w:firstColumn="1" w:lastColumn="0" w:noHBand="0" w:noVBand="1"/>
      </w:tblPr>
      <w:tblGrid>
        <w:gridCol w:w="5630"/>
        <w:gridCol w:w="3386"/>
      </w:tblGrid>
      <w:tr w:rsidR="00DC7BC9" w14:paraId="6B77A1D3" w14:textId="77777777" w:rsidTr="00EA256B">
        <w:tc>
          <w:tcPr>
            <w:tcW w:w="5845" w:type="dxa"/>
            <w:shd w:val="clear" w:color="auto" w:fill="F2F2F2" w:themeFill="background1" w:themeFillShade="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382E3AC" w14:textId="3E074E3E" w:rsidR="00DC7BC9" w:rsidRDefault="00000000" w:rsidP="00546783">
            <w:pPr>
              <w:jc w:val="both"/>
            </w:pPr>
            <w:sdt>
              <w:sdtPr>
                <w:alias w:val="Approved"/>
                <w:tag w:val="Approved"/>
                <w:id w:val="1478647373"/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F228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C7BC9">
              <w:t xml:space="preserve"> </w:t>
            </w:r>
            <w:r w:rsidR="00EE3683">
              <w:t>Approved</w:t>
            </w:r>
          </w:p>
        </w:tc>
        <w:tc>
          <w:tcPr>
            <w:tcW w:w="3505" w:type="dxa"/>
            <w:vMerge w:val="restart"/>
            <w:shd w:val="clear" w:color="auto" w:fill="F2F2F2" w:themeFill="background1" w:themeFillShade="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F64DCCE" w14:textId="7303711C" w:rsidR="00DC7BC9" w:rsidRDefault="00000000" w:rsidP="00546783">
            <w:pPr>
              <w:jc w:val="both"/>
            </w:pPr>
            <w:sdt>
              <w:sdtPr>
                <w:alias w:val="Denied"/>
                <w:tag w:val="Denied"/>
                <w:id w:val="-983615261"/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B071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C7BC9">
              <w:t xml:space="preserve"> Denied - Reason: </w:t>
            </w:r>
            <w:sdt>
              <w:sdtPr>
                <w:alias w:val="Denial Reason"/>
                <w:tag w:val="Denial Reason"/>
                <w:id w:val="-534042060"/>
                <w:lock w:val="sdtLocked"/>
                <w:placeholder>
                  <w:docPart w:val="4940E93EB7D34EB8B74E1310B0E24263"/>
                </w:placeholder>
                <w:showingPlcHdr/>
              </w:sdtPr>
              <w:sdtContent>
                <w:r w:rsidR="00DC7BC9" w:rsidRPr="007364E1">
                  <w:rPr>
                    <w:rStyle w:val="Tempatpenampungteks"/>
                    <w:sz w:val="20"/>
                    <w:szCs w:val="20"/>
                  </w:rPr>
                  <w:t>Click or tap here to enter text.</w:t>
                </w:r>
              </w:sdtContent>
            </w:sdt>
          </w:p>
        </w:tc>
      </w:tr>
      <w:tr w:rsidR="00DC7BC9" w14:paraId="416DB346" w14:textId="77777777" w:rsidTr="009C6B2B">
        <w:trPr>
          <w:trHeight w:val="1565"/>
        </w:trPr>
        <w:tc>
          <w:tcPr>
            <w:tcW w:w="5845" w:type="dxa"/>
            <w:shd w:val="clear" w:color="auto" w:fill="F2F2F2" w:themeFill="background1" w:themeFillShade="F2"/>
          </w:tcPr>
          <w:p w14:paraId="3BAE6E6D" w14:textId="55ADAD53" w:rsidR="00DC7BC9" w:rsidRDefault="00000000" w:rsidP="00546783">
            <w:pPr>
              <w:jc w:val="both"/>
            </w:pPr>
            <w:sdt>
              <w:sdtPr>
                <w:alias w:val="Approved with Conditions"/>
                <w:tag w:val="Approved with Conditions"/>
                <w:id w:val="-67808961"/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B13C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C7BC9">
              <w:t xml:space="preserve"> </w:t>
            </w:r>
            <w:r w:rsidR="00EE3683">
              <w:t>Approved</w:t>
            </w:r>
            <w:r w:rsidR="00DC7BC9">
              <w:t xml:space="preserve"> with conditions / comments: </w:t>
            </w:r>
            <w:sdt>
              <w:sdtPr>
                <w:alias w:val="Approval Conditions"/>
                <w:tag w:val="Approval Conditions"/>
                <w:id w:val="1221329106"/>
                <w:lock w:val="sdtLocked"/>
                <w:placeholder>
                  <w:docPart w:val="EEB5E714195A4775856D1FC285DD9625"/>
                </w:placeholder>
                <w:showingPlcHdr/>
              </w:sdtPr>
              <w:sdtContent>
                <w:r w:rsidR="00DC7BC9" w:rsidRPr="002F37D4">
                  <w:rPr>
                    <w:rStyle w:val="Tempatpenampungteks"/>
                    <w:sz w:val="20"/>
                    <w:szCs w:val="20"/>
                  </w:rPr>
                  <w:t>Click or tap here to enter text.</w:t>
                </w:r>
              </w:sdtContent>
            </w:sdt>
          </w:p>
          <w:p w14:paraId="7F0CE928" w14:textId="77777777" w:rsidR="00DC7BC9" w:rsidRDefault="00DC7BC9" w:rsidP="00546783">
            <w:pPr>
              <w:jc w:val="both"/>
            </w:pPr>
          </w:p>
          <w:p w14:paraId="6788176F" w14:textId="661EA315" w:rsidR="00DC7BC9" w:rsidRDefault="00DC7BC9" w:rsidP="00546783">
            <w:pPr>
              <w:jc w:val="both"/>
            </w:pPr>
          </w:p>
        </w:tc>
        <w:tc>
          <w:tcPr>
            <w:tcW w:w="3505" w:type="dxa"/>
            <w:vMerge/>
            <w:shd w:val="clear" w:color="auto" w:fill="F2F2F2" w:themeFill="background1" w:themeFillShade="F2"/>
          </w:tcPr>
          <w:p w14:paraId="6AF7D9DC" w14:textId="0BA99D50" w:rsidR="00DC7BC9" w:rsidRDefault="00DC7BC9" w:rsidP="00546783">
            <w:pPr>
              <w:jc w:val="both"/>
            </w:pPr>
          </w:p>
        </w:tc>
      </w:tr>
      <w:tr w:rsidR="0038176D" w14:paraId="61A7FB0D" w14:textId="77777777" w:rsidTr="007B4DF2">
        <w:trPr>
          <w:trHeight w:val="791"/>
        </w:trPr>
        <w:tc>
          <w:tcPr>
            <w:tcW w:w="9350" w:type="dxa"/>
            <w:gridSpan w:val="2"/>
            <w:shd w:val="clear" w:color="auto" w:fill="F2F2F2" w:themeFill="background1" w:themeFillShade="F2"/>
          </w:tcPr>
          <w:p w14:paraId="6644758D" w14:textId="33A1C880" w:rsidR="0038176D" w:rsidRDefault="0038176D" w:rsidP="00546783">
            <w:pPr>
              <w:jc w:val="both"/>
            </w:pPr>
            <w:r>
              <w:rPr>
                <w:b/>
              </w:rPr>
              <w:t>CIO, Chief Risk Officer, Chief Information Security Officer</w:t>
            </w:r>
            <w:r w:rsidR="00C54440">
              <w:rPr>
                <w:b/>
              </w:rPr>
              <w:t>,</w:t>
            </w:r>
            <w:r>
              <w:rPr>
                <w:b/>
              </w:rPr>
              <w:t xml:space="preserve"> or designee</w:t>
            </w:r>
            <w:r>
              <w:t>:</w:t>
            </w:r>
          </w:p>
          <w:p w14:paraId="245148E7" w14:textId="77777777" w:rsidR="0038176D" w:rsidRPr="00BD6993" w:rsidRDefault="0038176D" w:rsidP="00546783">
            <w:pPr>
              <w:jc w:val="both"/>
              <w:rPr>
                <w:sz w:val="8"/>
                <w:szCs w:val="8"/>
              </w:rPr>
            </w:pPr>
          </w:p>
          <w:p w14:paraId="537C4676" w14:textId="262345EB" w:rsidR="0038176D" w:rsidRDefault="0038176D" w:rsidP="00546783">
            <w:pPr>
              <w:jc w:val="both"/>
            </w:pPr>
            <w:r w:rsidRPr="008B727A">
              <w:rPr>
                <w:i/>
                <w:iCs/>
              </w:rPr>
              <w:t>Name</w:t>
            </w:r>
            <w:r>
              <w:t>:</w:t>
            </w:r>
          </w:p>
        </w:tc>
      </w:tr>
      <w:tr w:rsidR="00F04A7E" w14:paraId="09ABA0E6" w14:textId="77777777" w:rsidTr="00EA256B">
        <w:tc>
          <w:tcPr>
            <w:tcW w:w="5845" w:type="dxa"/>
            <w:shd w:val="clear" w:color="auto" w:fill="F2F2F2" w:themeFill="background1" w:themeFillShade="F2"/>
          </w:tcPr>
          <w:p w14:paraId="1F2E1230" w14:textId="77777777" w:rsidR="00F04A7E" w:rsidRPr="0038176D" w:rsidRDefault="0038176D" w:rsidP="00546783">
            <w:pPr>
              <w:jc w:val="both"/>
              <w:rPr>
                <w:i/>
                <w:iCs/>
              </w:rPr>
            </w:pPr>
            <w:r w:rsidRPr="0038176D">
              <w:rPr>
                <w:i/>
                <w:iCs/>
              </w:rPr>
              <w:t>Signature</w:t>
            </w:r>
          </w:p>
          <w:p w14:paraId="045707EE" w14:textId="56BAD80C" w:rsidR="0038176D" w:rsidRDefault="0038176D" w:rsidP="00546783">
            <w:pPr>
              <w:jc w:val="both"/>
            </w:pPr>
          </w:p>
        </w:tc>
        <w:tc>
          <w:tcPr>
            <w:tcW w:w="3505" w:type="dxa"/>
            <w:shd w:val="clear" w:color="auto" w:fill="F2F2F2" w:themeFill="background1" w:themeFillShade="F2"/>
          </w:tcPr>
          <w:p w14:paraId="19D7DFA6" w14:textId="5A367D40" w:rsidR="00F04A7E" w:rsidRPr="0038176D" w:rsidRDefault="0038176D" w:rsidP="00546783">
            <w:pPr>
              <w:jc w:val="both"/>
              <w:rPr>
                <w:i/>
                <w:iCs/>
              </w:rPr>
            </w:pPr>
            <w:r w:rsidRPr="0038176D">
              <w:rPr>
                <w:i/>
                <w:iCs/>
              </w:rPr>
              <w:t>Date</w:t>
            </w:r>
          </w:p>
        </w:tc>
      </w:tr>
    </w:tbl>
    <w:p w14:paraId="124759C1" w14:textId="3D59ECFF" w:rsidR="004B2356" w:rsidRPr="00B7685A" w:rsidRDefault="004B2356" w:rsidP="007364E1"/>
    <w:sectPr w:rsidR="004B2356" w:rsidRPr="00B7685A" w:rsidSect="0027301F">
      <w:headerReference w:type="default" r:id="rId11"/>
      <w:footerReference w:type="default" r:id="rId12"/>
      <w:pgSz w:w="11906" w:h="16838" w:code="9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F25F6" w14:textId="77777777" w:rsidR="00AC56B9" w:rsidRDefault="00AC56B9" w:rsidP="0071515C">
      <w:pPr>
        <w:spacing w:after="0" w:line="240" w:lineRule="auto"/>
      </w:pPr>
      <w:r>
        <w:separator/>
      </w:r>
    </w:p>
  </w:endnote>
  <w:endnote w:type="continuationSeparator" w:id="0">
    <w:p w14:paraId="467FB2B0" w14:textId="77777777" w:rsidR="00AC56B9" w:rsidRDefault="00AC56B9" w:rsidP="0071515C">
      <w:pPr>
        <w:spacing w:after="0" w:line="240" w:lineRule="auto"/>
      </w:pPr>
      <w:r>
        <w:continuationSeparator/>
      </w:r>
    </w:p>
  </w:endnote>
  <w:endnote w:type="continuationNotice" w:id="1">
    <w:p w14:paraId="3967BCA6" w14:textId="77777777" w:rsidR="00AC56B9" w:rsidRDefault="00AC56B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8CFEF" w14:textId="1394FDEC" w:rsidR="00B05A38" w:rsidRPr="007A1D30" w:rsidRDefault="00B05A38">
    <w:pPr>
      <w:pStyle w:val="Footer"/>
      <w:rPr>
        <w:sz w:val="18"/>
        <w:szCs w:val="18"/>
      </w:rPr>
    </w:pPr>
    <w:r>
      <w:tab/>
    </w:r>
    <w:r>
      <w:tab/>
    </w:r>
    <w:r w:rsidR="51C764D8" w:rsidRPr="51C764D8">
      <w:rPr>
        <w:sz w:val="18"/>
        <w:szCs w:val="18"/>
      </w:rPr>
      <w:t xml:space="preserve">Page </w:t>
    </w:r>
    <w:r w:rsidRPr="51C764D8">
      <w:rPr>
        <w:b/>
        <w:bCs/>
        <w:noProof/>
        <w:sz w:val="18"/>
        <w:szCs w:val="18"/>
      </w:rPr>
      <w:fldChar w:fldCharType="begin"/>
    </w:r>
    <w:r w:rsidRPr="51C764D8">
      <w:rPr>
        <w:b/>
        <w:bCs/>
        <w:sz w:val="18"/>
        <w:szCs w:val="18"/>
      </w:rPr>
      <w:instrText xml:space="preserve"> PAGE  \* Arabic  \* MERGEFORMAT </w:instrText>
    </w:r>
    <w:r w:rsidRPr="51C764D8">
      <w:rPr>
        <w:b/>
        <w:bCs/>
        <w:sz w:val="18"/>
        <w:szCs w:val="18"/>
      </w:rPr>
      <w:fldChar w:fldCharType="separate"/>
    </w:r>
    <w:r w:rsidR="51C764D8" w:rsidRPr="51C764D8">
      <w:rPr>
        <w:b/>
        <w:bCs/>
        <w:noProof/>
        <w:sz w:val="18"/>
        <w:szCs w:val="18"/>
      </w:rPr>
      <w:t>1</w:t>
    </w:r>
    <w:r w:rsidRPr="51C764D8">
      <w:rPr>
        <w:b/>
        <w:bCs/>
        <w:noProof/>
        <w:sz w:val="18"/>
        <w:szCs w:val="18"/>
      </w:rPr>
      <w:fldChar w:fldCharType="end"/>
    </w:r>
    <w:r w:rsidR="51C764D8" w:rsidRPr="51C764D8">
      <w:rPr>
        <w:sz w:val="18"/>
        <w:szCs w:val="18"/>
      </w:rPr>
      <w:t xml:space="preserve"> of </w:t>
    </w:r>
    <w:r w:rsidRPr="51C764D8">
      <w:rPr>
        <w:b/>
        <w:bCs/>
        <w:noProof/>
        <w:sz w:val="18"/>
        <w:szCs w:val="18"/>
      </w:rPr>
      <w:fldChar w:fldCharType="begin"/>
    </w:r>
    <w:r w:rsidRPr="51C764D8">
      <w:rPr>
        <w:b/>
        <w:bCs/>
        <w:sz w:val="18"/>
        <w:szCs w:val="18"/>
      </w:rPr>
      <w:instrText xml:space="preserve"> NUMPAGES  \* Arabic  \* MERGEFORMAT </w:instrText>
    </w:r>
    <w:r w:rsidRPr="51C764D8">
      <w:rPr>
        <w:b/>
        <w:bCs/>
        <w:sz w:val="18"/>
        <w:szCs w:val="18"/>
      </w:rPr>
      <w:fldChar w:fldCharType="separate"/>
    </w:r>
    <w:r w:rsidR="51C764D8" w:rsidRPr="51C764D8">
      <w:rPr>
        <w:b/>
        <w:bCs/>
        <w:noProof/>
        <w:sz w:val="18"/>
        <w:szCs w:val="18"/>
      </w:rPr>
      <w:t>2</w:t>
    </w:r>
    <w:r w:rsidRPr="51C764D8">
      <w:rPr>
        <w:b/>
        <w:bCs/>
        <w:noProof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71849" w14:textId="77777777" w:rsidR="00AC56B9" w:rsidRDefault="00AC56B9" w:rsidP="0071515C">
      <w:pPr>
        <w:spacing w:after="0" w:line="240" w:lineRule="auto"/>
      </w:pPr>
      <w:r>
        <w:separator/>
      </w:r>
    </w:p>
  </w:footnote>
  <w:footnote w:type="continuationSeparator" w:id="0">
    <w:p w14:paraId="2DC55179" w14:textId="77777777" w:rsidR="00AC56B9" w:rsidRDefault="00AC56B9" w:rsidP="0071515C">
      <w:pPr>
        <w:spacing w:after="0" w:line="240" w:lineRule="auto"/>
      </w:pPr>
      <w:r>
        <w:continuationSeparator/>
      </w:r>
    </w:p>
  </w:footnote>
  <w:footnote w:type="continuationNotice" w:id="1">
    <w:p w14:paraId="1A512CD2" w14:textId="77777777" w:rsidR="00AC56B9" w:rsidRDefault="00AC56B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8CFEB" w14:textId="090B5A05" w:rsidR="00B05A38" w:rsidRPr="00D760D0" w:rsidRDefault="00CC471E" w:rsidP="007F325E">
    <w:pPr>
      <w:spacing w:after="0" w:line="240" w:lineRule="auto"/>
      <w:jc w:val="right"/>
      <w:rPr>
        <w:b/>
        <w:color w:val="000000" w:themeColor="text1"/>
        <w:sz w:val="36"/>
        <w:szCs w:val="36"/>
      </w:rPr>
    </w:pPr>
    <w:r>
      <w:rPr>
        <w:b/>
        <w:noProof/>
        <w:color w:val="000000" w:themeColor="text1"/>
        <w:sz w:val="36"/>
        <w:szCs w:val="36"/>
      </w:rPr>
      <w:drawing>
        <wp:anchor distT="0" distB="0" distL="114300" distR="114300" simplePos="0" relativeHeight="251658240" behindDoc="0" locked="0" layoutInCell="1" allowOverlap="1" wp14:anchorId="7D68F467" wp14:editId="7EF09D97">
          <wp:simplePos x="0" y="0"/>
          <wp:positionH relativeFrom="column">
            <wp:posOffset>-71988</wp:posOffset>
          </wp:positionH>
          <wp:positionV relativeFrom="paragraph">
            <wp:posOffset>-194165</wp:posOffset>
          </wp:positionV>
          <wp:extent cx="1457690" cy="564343"/>
          <wp:effectExtent l="0" t="0" r="0" b="0"/>
          <wp:wrapNone/>
          <wp:docPr id="128511541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7690" cy="56434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72A5" w:rsidRPr="00D760D0">
      <w:rPr>
        <w:b/>
        <w:color w:val="000000" w:themeColor="text1"/>
        <w:sz w:val="36"/>
        <w:szCs w:val="36"/>
      </w:rPr>
      <w:t>Cybersecurity Risk Acceptance Form</w:t>
    </w:r>
  </w:p>
  <w:p w14:paraId="0DA8CFEC" w14:textId="42333F3B" w:rsidR="00B05A38" w:rsidRPr="00F51618" w:rsidRDefault="00B05A38" w:rsidP="000C1026">
    <w:pPr>
      <w:spacing w:after="0" w:line="240" w:lineRule="auto"/>
      <w:jc w:val="right"/>
      <w:rPr>
        <w:b/>
        <w:color w:val="1F497D" w:themeColor="text2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81953"/>
    <w:multiLevelType w:val="hybridMultilevel"/>
    <w:tmpl w:val="DC5C6008"/>
    <w:lvl w:ilvl="0" w:tplc="3AA0883C">
      <w:numFmt w:val="bullet"/>
      <w:lvlText w:val="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C16A1D"/>
    <w:multiLevelType w:val="hybridMultilevel"/>
    <w:tmpl w:val="6358A5A0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" w15:restartNumberingAfterBreak="0">
    <w:nsid w:val="160567AA"/>
    <w:multiLevelType w:val="hybridMultilevel"/>
    <w:tmpl w:val="895AB6A2"/>
    <w:lvl w:ilvl="0" w:tplc="06809D32">
      <w:numFmt w:val="bullet"/>
      <w:lvlText w:val=""/>
      <w:lvlJc w:val="left"/>
      <w:pPr>
        <w:ind w:left="107" w:hanging="195"/>
      </w:pPr>
      <w:rPr>
        <w:rFonts w:ascii="Wingdings 2" w:eastAsia="Wingdings 2" w:hAnsi="Wingdings 2" w:cs="Wingdings 2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5F0871C">
      <w:numFmt w:val="bullet"/>
      <w:lvlText w:val="•"/>
      <w:lvlJc w:val="left"/>
      <w:pPr>
        <w:ind w:left="1024" w:hanging="195"/>
      </w:pPr>
      <w:rPr>
        <w:rFonts w:hint="default"/>
        <w:lang w:val="en-US" w:eastAsia="en-US" w:bidi="ar-SA"/>
      </w:rPr>
    </w:lvl>
    <w:lvl w:ilvl="2" w:tplc="E042C0F6">
      <w:numFmt w:val="bullet"/>
      <w:lvlText w:val="•"/>
      <w:lvlJc w:val="left"/>
      <w:pPr>
        <w:ind w:left="1948" w:hanging="195"/>
      </w:pPr>
      <w:rPr>
        <w:rFonts w:hint="default"/>
        <w:lang w:val="en-US" w:eastAsia="en-US" w:bidi="ar-SA"/>
      </w:rPr>
    </w:lvl>
    <w:lvl w:ilvl="3" w:tplc="34062588">
      <w:numFmt w:val="bullet"/>
      <w:lvlText w:val="•"/>
      <w:lvlJc w:val="left"/>
      <w:pPr>
        <w:ind w:left="2872" w:hanging="195"/>
      </w:pPr>
      <w:rPr>
        <w:rFonts w:hint="default"/>
        <w:lang w:val="en-US" w:eastAsia="en-US" w:bidi="ar-SA"/>
      </w:rPr>
    </w:lvl>
    <w:lvl w:ilvl="4" w:tplc="3E1C39F0">
      <w:numFmt w:val="bullet"/>
      <w:lvlText w:val="•"/>
      <w:lvlJc w:val="left"/>
      <w:pPr>
        <w:ind w:left="3796" w:hanging="195"/>
      </w:pPr>
      <w:rPr>
        <w:rFonts w:hint="default"/>
        <w:lang w:val="en-US" w:eastAsia="en-US" w:bidi="ar-SA"/>
      </w:rPr>
    </w:lvl>
    <w:lvl w:ilvl="5" w:tplc="37341402">
      <w:numFmt w:val="bullet"/>
      <w:lvlText w:val="•"/>
      <w:lvlJc w:val="left"/>
      <w:pPr>
        <w:ind w:left="4720" w:hanging="195"/>
      </w:pPr>
      <w:rPr>
        <w:rFonts w:hint="default"/>
        <w:lang w:val="en-US" w:eastAsia="en-US" w:bidi="ar-SA"/>
      </w:rPr>
    </w:lvl>
    <w:lvl w:ilvl="6" w:tplc="D86E80EC">
      <w:numFmt w:val="bullet"/>
      <w:lvlText w:val="•"/>
      <w:lvlJc w:val="left"/>
      <w:pPr>
        <w:ind w:left="5644" w:hanging="195"/>
      </w:pPr>
      <w:rPr>
        <w:rFonts w:hint="default"/>
        <w:lang w:val="en-US" w:eastAsia="en-US" w:bidi="ar-SA"/>
      </w:rPr>
    </w:lvl>
    <w:lvl w:ilvl="7" w:tplc="4CB66C06">
      <w:numFmt w:val="bullet"/>
      <w:lvlText w:val="•"/>
      <w:lvlJc w:val="left"/>
      <w:pPr>
        <w:ind w:left="6568" w:hanging="195"/>
      </w:pPr>
      <w:rPr>
        <w:rFonts w:hint="default"/>
        <w:lang w:val="en-US" w:eastAsia="en-US" w:bidi="ar-SA"/>
      </w:rPr>
    </w:lvl>
    <w:lvl w:ilvl="8" w:tplc="A3964AB6">
      <w:numFmt w:val="bullet"/>
      <w:lvlText w:val="•"/>
      <w:lvlJc w:val="left"/>
      <w:pPr>
        <w:ind w:left="7492" w:hanging="195"/>
      </w:pPr>
      <w:rPr>
        <w:rFonts w:hint="default"/>
        <w:lang w:val="en-US" w:eastAsia="en-US" w:bidi="ar-SA"/>
      </w:rPr>
    </w:lvl>
  </w:abstractNum>
  <w:abstractNum w:abstractNumId="3" w15:restartNumberingAfterBreak="0">
    <w:nsid w:val="1AE50957"/>
    <w:multiLevelType w:val="hybridMultilevel"/>
    <w:tmpl w:val="5A8AE5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65164B"/>
    <w:multiLevelType w:val="hybridMultilevel"/>
    <w:tmpl w:val="D28E2E52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5" w15:restartNumberingAfterBreak="0">
    <w:nsid w:val="4D672DAF"/>
    <w:multiLevelType w:val="hybridMultilevel"/>
    <w:tmpl w:val="C7F226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5233562">
    <w:abstractNumId w:val="2"/>
  </w:num>
  <w:num w:numId="2" w16cid:durableId="525752354">
    <w:abstractNumId w:val="0"/>
  </w:num>
  <w:num w:numId="3" w16cid:durableId="760301655">
    <w:abstractNumId w:val="3"/>
  </w:num>
  <w:num w:numId="4" w16cid:durableId="1346249122">
    <w:abstractNumId w:val="5"/>
  </w:num>
  <w:num w:numId="5" w16cid:durableId="871112405">
    <w:abstractNumId w:val="4"/>
  </w:num>
  <w:num w:numId="6" w16cid:durableId="3294068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835"/>
    <w:rsid w:val="00000443"/>
    <w:rsid w:val="00006285"/>
    <w:rsid w:val="000106A5"/>
    <w:rsid w:val="00023E93"/>
    <w:rsid w:val="00024EEE"/>
    <w:rsid w:val="00024F27"/>
    <w:rsid w:val="00025773"/>
    <w:rsid w:val="000274DD"/>
    <w:rsid w:val="00027729"/>
    <w:rsid w:val="00030FF7"/>
    <w:rsid w:val="0003562E"/>
    <w:rsid w:val="000359C2"/>
    <w:rsid w:val="00036657"/>
    <w:rsid w:val="00036D32"/>
    <w:rsid w:val="00040354"/>
    <w:rsid w:val="000426C6"/>
    <w:rsid w:val="00043EFB"/>
    <w:rsid w:val="00044270"/>
    <w:rsid w:val="000449AD"/>
    <w:rsid w:val="00045A8F"/>
    <w:rsid w:val="000461E1"/>
    <w:rsid w:val="00050C56"/>
    <w:rsid w:val="00053C58"/>
    <w:rsid w:val="00053E80"/>
    <w:rsid w:val="00055536"/>
    <w:rsid w:val="00055A64"/>
    <w:rsid w:val="000625D6"/>
    <w:rsid w:val="000629D6"/>
    <w:rsid w:val="00063A96"/>
    <w:rsid w:val="0006442C"/>
    <w:rsid w:val="00065BD0"/>
    <w:rsid w:val="0006636F"/>
    <w:rsid w:val="00066F86"/>
    <w:rsid w:val="000724D0"/>
    <w:rsid w:val="0007371F"/>
    <w:rsid w:val="00074E0D"/>
    <w:rsid w:val="000760F8"/>
    <w:rsid w:val="0008152A"/>
    <w:rsid w:val="00081C44"/>
    <w:rsid w:val="00083782"/>
    <w:rsid w:val="000864E8"/>
    <w:rsid w:val="00086C3A"/>
    <w:rsid w:val="00087092"/>
    <w:rsid w:val="00092FAE"/>
    <w:rsid w:val="000932D6"/>
    <w:rsid w:val="000937FB"/>
    <w:rsid w:val="00093C3E"/>
    <w:rsid w:val="00095C5C"/>
    <w:rsid w:val="00097DA2"/>
    <w:rsid w:val="000A039D"/>
    <w:rsid w:val="000A11C6"/>
    <w:rsid w:val="000A3E8F"/>
    <w:rsid w:val="000A43DB"/>
    <w:rsid w:val="000A534A"/>
    <w:rsid w:val="000A6B99"/>
    <w:rsid w:val="000B1405"/>
    <w:rsid w:val="000B1E0F"/>
    <w:rsid w:val="000B31B7"/>
    <w:rsid w:val="000B3AB1"/>
    <w:rsid w:val="000B3F7F"/>
    <w:rsid w:val="000B45F7"/>
    <w:rsid w:val="000B670F"/>
    <w:rsid w:val="000C1026"/>
    <w:rsid w:val="000C494C"/>
    <w:rsid w:val="000C69E1"/>
    <w:rsid w:val="000C73A6"/>
    <w:rsid w:val="000D1380"/>
    <w:rsid w:val="000D1A59"/>
    <w:rsid w:val="000D1FD6"/>
    <w:rsid w:val="000D489C"/>
    <w:rsid w:val="000E1B6E"/>
    <w:rsid w:val="000E2EFB"/>
    <w:rsid w:val="000E695A"/>
    <w:rsid w:val="000E7845"/>
    <w:rsid w:val="000E7A3D"/>
    <w:rsid w:val="000F149B"/>
    <w:rsid w:val="000F3121"/>
    <w:rsid w:val="000F3248"/>
    <w:rsid w:val="000F330C"/>
    <w:rsid w:val="000F4277"/>
    <w:rsid w:val="000F481D"/>
    <w:rsid w:val="000F6B62"/>
    <w:rsid w:val="000F7A44"/>
    <w:rsid w:val="000F7CA1"/>
    <w:rsid w:val="0010016C"/>
    <w:rsid w:val="00104CB9"/>
    <w:rsid w:val="00105F92"/>
    <w:rsid w:val="00106260"/>
    <w:rsid w:val="0011131D"/>
    <w:rsid w:val="001118B2"/>
    <w:rsid w:val="00111BF4"/>
    <w:rsid w:val="0011378A"/>
    <w:rsid w:val="00115999"/>
    <w:rsid w:val="00115EF3"/>
    <w:rsid w:val="00116896"/>
    <w:rsid w:val="00122706"/>
    <w:rsid w:val="00123801"/>
    <w:rsid w:val="00125E28"/>
    <w:rsid w:val="00132D47"/>
    <w:rsid w:val="00133C68"/>
    <w:rsid w:val="001340F7"/>
    <w:rsid w:val="001355E0"/>
    <w:rsid w:val="00136D5E"/>
    <w:rsid w:val="0013793F"/>
    <w:rsid w:val="00141AAC"/>
    <w:rsid w:val="00141E26"/>
    <w:rsid w:val="00145C51"/>
    <w:rsid w:val="00147585"/>
    <w:rsid w:val="001533EC"/>
    <w:rsid w:val="00153959"/>
    <w:rsid w:val="00154985"/>
    <w:rsid w:val="00154F39"/>
    <w:rsid w:val="00156247"/>
    <w:rsid w:val="001575C7"/>
    <w:rsid w:val="00157CE5"/>
    <w:rsid w:val="00157E3C"/>
    <w:rsid w:val="00157F7C"/>
    <w:rsid w:val="00160532"/>
    <w:rsid w:val="00160B91"/>
    <w:rsid w:val="0016358B"/>
    <w:rsid w:val="0016666F"/>
    <w:rsid w:val="00166B71"/>
    <w:rsid w:val="001673B5"/>
    <w:rsid w:val="00170D77"/>
    <w:rsid w:val="00171056"/>
    <w:rsid w:val="001715C1"/>
    <w:rsid w:val="00171C51"/>
    <w:rsid w:val="00174E84"/>
    <w:rsid w:val="001768F0"/>
    <w:rsid w:val="00181FFB"/>
    <w:rsid w:val="0018251F"/>
    <w:rsid w:val="00183589"/>
    <w:rsid w:val="00183781"/>
    <w:rsid w:val="001862AB"/>
    <w:rsid w:val="00186C6E"/>
    <w:rsid w:val="001871B9"/>
    <w:rsid w:val="00187EA0"/>
    <w:rsid w:val="0019296A"/>
    <w:rsid w:val="00194372"/>
    <w:rsid w:val="001958B8"/>
    <w:rsid w:val="00197A27"/>
    <w:rsid w:val="00197D5B"/>
    <w:rsid w:val="00197F7B"/>
    <w:rsid w:val="001A2381"/>
    <w:rsid w:val="001A2A06"/>
    <w:rsid w:val="001A34A6"/>
    <w:rsid w:val="001A36F9"/>
    <w:rsid w:val="001A3C74"/>
    <w:rsid w:val="001B00BA"/>
    <w:rsid w:val="001B0F3E"/>
    <w:rsid w:val="001B345D"/>
    <w:rsid w:val="001B4207"/>
    <w:rsid w:val="001B5219"/>
    <w:rsid w:val="001B5E45"/>
    <w:rsid w:val="001B65F1"/>
    <w:rsid w:val="001C1447"/>
    <w:rsid w:val="001C38BF"/>
    <w:rsid w:val="001C5307"/>
    <w:rsid w:val="001C7038"/>
    <w:rsid w:val="001D1740"/>
    <w:rsid w:val="001D41C5"/>
    <w:rsid w:val="001D5960"/>
    <w:rsid w:val="001D5CF6"/>
    <w:rsid w:val="001D7D49"/>
    <w:rsid w:val="001E09D3"/>
    <w:rsid w:val="001E5199"/>
    <w:rsid w:val="001F0F9A"/>
    <w:rsid w:val="001F2A5A"/>
    <w:rsid w:val="001F496A"/>
    <w:rsid w:val="001F65AE"/>
    <w:rsid w:val="00204C44"/>
    <w:rsid w:val="002059C9"/>
    <w:rsid w:val="0020624B"/>
    <w:rsid w:val="00210C81"/>
    <w:rsid w:val="0021406D"/>
    <w:rsid w:val="00216B28"/>
    <w:rsid w:val="00222240"/>
    <w:rsid w:val="00223218"/>
    <w:rsid w:val="00224B9C"/>
    <w:rsid w:val="0022513F"/>
    <w:rsid w:val="00230707"/>
    <w:rsid w:val="00232346"/>
    <w:rsid w:val="00236495"/>
    <w:rsid w:val="00237298"/>
    <w:rsid w:val="00237D73"/>
    <w:rsid w:val="00240C0A"/>
    <w:rsid w:val="00241045"/>
    <w:rsid w:val="00244B80"/>
    <w:rsid w:val="0024519C"/>
    <w:rsid w:val="00247193"/>
    <w:rsid w:val="00247235"/>
    <w:rsid w:val="00247FFC"/>
    <w:rsid w:val="00252845"/>
    <w:rsid w:val="00252E65"/>
    <w:rsid w:val="002532CF"/>
    <w:rsid w:val="0025380E"/>
    <w:rsid w:val="00257605"/>
    <w:rsid w:val="002579D9"/>
    <w:rsid w:val="00260458"/>
    <w:rsid w:val="00260783"/>
    <w:rsid w:val="00261E96"/>
    <w:rsid w:val="00264375"/>
    <w:rsid w:val="00270A35"/>
    <w:rsid w:val="00271291"/>
    <w:rsid w:val="00272D51"/>
    <w:rsid w:val="0027301F"/>
    <w:rsid w:val="002744E8"/>
    <w:rsid w:val="00274BEF"/>
    <w:rsid w:val="002764DE"/>
    <w:rsid w:val="002775CF"/>
    <w:rsid w:val="00277FAC"/>
    <w:rsid w:val="002821FD"/>
    <w:rsid w:val="00283BBA"/>
    <w:rsid w:val="00284E71"/>
    <w:rsid w:val="00286C36"/>
    <w:rsid w:val="00291B4C"/>
    <w:rsid w:val="00291F74"/>
    <w:rsid w:val="002945DB"/>
    <w:rsid w:val="002958F6"/>
    <w:rsid w:val="002966B5"/>
    <w:rsid w:val="002A0FFB"/>
    <w:rsid w:val="002A47E3"/>
    <w:rsid w:val="002A5B80"/>
    <w:rsid w:val="002A6958"/>
    <w:rsid w:val="002B13A5"/>
    <w:rsid w:val="002B3F00"/>
    <w:rsid w:val="002B718C"/>
    <w:rsid w:val="002C22D7"/>
    <w:rsid w:val="002C2911"/>
    <w:rsid w:val="002C2E97"/>
    <w:rsid w:val="002C4017"/>
    <w:rsid w:val="002C41BE"/>
    <w:rsid w:val="002C43B4"/>
    <w:rsid w:val="002C4410"/>
    <w:rsid w:val="002C530C"/>
    <w:rsid w:val="002C59A4"/>
    <w:rsid w:val="002D305E"/>
    <w:rsid w:val="002D73D6"/>
    <w:rsid w:val="002D77D1"/>
    <w:rsid w:val="002E37F4"/>
    <w:rsid w:val="002E495A"/>
    <w:rsid w:val="002E4F55"/>
    <w:rsid w:val="002E6183"/>
    <w:rsid w:val="002E61CE"/>
    <w:rsid w:val="002E6C13"/>
    <w:rsid w:val="002E7F9E"/>
    <w:rsid w:val="002F22D9"/>
    <w:rsid w:val="002F37D4"/>
    <w:rsid w:val="002F4454"/>
    <w:rsid w:val="002F44CD"/>
    <w:rsid w:val="002F4EC0"/>
    <w:rsid w:val="002F56CA"/>
    <w:rsid w:val="002F6F53"/>
    <w:rsid w:val="002F7FD0"/>
    <w:rsid w:val="00301299"/>
    <w:rsid w:val="00301910"/>
    <w:rsid w:val="00305C70"/>
    <w:rsid w:val="0031076F"/>
    <w:rsid w:val="00310966"/>
    <w:rsid w:val="003123E1"/>
    <w:rsid w:val="0031292A"/>
    <w:rsid w:val="00312AFB"/>
    <w:rsid w:val="003136A7"/>
    <w:rsid w:val="00315D7F"/>
    <w:rsid w:val="00315E5C"/>
    <w:rsid w:val="00315EF9"/>
    <w:rsid w:val="00323D2A"/>
    <w:rsid w:val="003246C5"/>
    <w:rsid w:val="00325627"/>
    <w:rsid w:val="00326811"/>
    <w:rsid w:val="003302FF"/>
    <w:rsid w:val="003369CA"/>
    <w:rsid w:val="00341058"/>
    <w:rsid w:val="00343877"/>
    <w:rsid w:val="00345BC7"/>
    <w:rsid w:val="00347109"/>
    <w:rsid w:val="00352545"/>
    <w:rsid w:val="00353983"/>
    <w:rsid w:val="003548DD"/>
    <w:rsid w:val="00357961"/>
    <w:rsid w:val="003604A6"/>
    <w:rsid w:val="00360B51"/>
    <w:rsid w:val="00363F87"/>
    <w:rsid w:val="00366BD6"/>
    <w:rsid w:val="0037065A"/>
    <w:rsid w:val="00371870"/>
    <w:rsid w:val="00373449"/>
    <w:rsid w:val="00375102"/>
    <w:rsid w:val="00377ED9"/>
    <w:rsid w:val="0038176D"/>
    <w:rsid w:val="00381EF1"/>
    <w:rsid w:val="00385E5A"/>
    <w:rsid w:val="003906DB"/>
    <w:rsid w:val="00390911"/>
    <w:rsid w:val="003909D1"/>
    <w:rsid w:val="00392ECB"/>
    <w:rsid w:val="00394E31"/>
    <w:rsid w:val="003950B3"/>
    <w:rsid w:val="003A0138"/>
    <w:rsid w:val="003A4CBC"/>
    <w:rsid w:val="003A58F6"/>
    <w:rsid w:val="003A7ED9"/>
    <w:rsid w:val="003B7DED"/>
    <w:rsid w:val="003C02F3"/>
    <w:rsid w:val="003C190F"/>
    <w:rsid w:val="003C5EDE"/>
    <w:rsid w:val="003C6BAA"/>
    <w:rsid w:val="003D05EA"/>
    <w:rsid w:val="003D1246"/>
    <w:rsid w:val="003D35BB"/>
    <w:rsid w:val="003E17B2"/>
    <w:rsid w:val="003E3164"/>
    <w:rsid w:val="003E454E"/>
    <w:rsid w:val="003E6603"/>
    <w:rsid w:val="003E7730"/>
    <w:rsid w:val="003F223C"/>
    <w:rsid w:val="00402125"/>
    <w:rsid w:val="0040460B"/>
    <w:rsid w:val="004049F8"/>
    <w:rsid w:val="00405E25"/>
    <w:rsid w:val="00413CE4"/>
    <w:rsid w:val="00414619"/>
    <w:rsid w:val="00417C77"/>
    <w:rsid w:val="00427C03"/>
    <w:rsid w:val="004305B2"/>
    <w:rsid w:val="004314E8"/>
    <w:rsid w:val="004317CD"/>
    <w:rsid w:val="00432CCD"/>
    <w:rsid w:val="004339D3"/>
    <w:rsid w:val="00436E79"/>
    <w:rsid w:val="004372A5"/>
    <w:rsid w:val="0044071E"/>
    <w:rsid w:val="00441F5D"/>
    <w:rsid w:val="00443898"/>
    <w:rsid w:val="00443F6F"/>
    <w:rsid w:val="00446D47"/>
    <w:rsid w:val="00447FF7"/>
    <w:rsid w:val="004504A0"/>
    <w:rsid w:val="00450515"/>
    <w:rsid w:val="00454D86"/>
    <w:rsid w:val="00455E05"/>
    <w:rsid w:val="00457026"/>
    <w:rsid w:val="00460D9B"/>
    <w:rsid w:val="0046188A"/>
    <w:rsid w:val="004620E7"/>
    <w:rsid w:val="0046212B"/>
    <w:rsid w:val="0046682A"/>
    <w:rsid w:val="00470B2F"/>
    <w:rsid w:val="00472C63"/>
    <w:rsid w:val="00473838"/>
    <w:rsid w:val="004765FE"/>
    <w:rsid w:val="004802FA"/>
    <w:rsid w:val="004811F8"/>
    <w:rsid w:val="004826CF"/>
    <w:rsid w:val="00482B68"/>
    <w:rsid w:val="00483C1B"/>
    <w:rsid w:val="0048461D"/>
    <w:rsid w:val="004917B1"/>
    <w:rsid w:val="00491A16"/>
    <w:rsid w:val="0049398F"/>
    <w:rsid w:val="00494E74"/>
    <w:rsid w:val="00495835"/>
    <w:rsid w:val="00497004"/>
    <w:rsid w:val="00497590"/>
    <w:rsid w:val="004A08AE"/>
    <w:rsid w:val="004A175D"/>
    <w:rsid w:val="004A1D4E"/>
    <w:rsid w:val="004A2B44"/>
    <w:rsid w:val="004A2FC6"/>
    <w:rsid w:val="004A38B2"/>
    <w:rsid w:val="004A3BF8"/>
    <w:rsid w:val="004A58E4"/>
    <w:rsid w:val="004A5F96"/>
    <w:rsid w:val="004A726E"/>
    <w:rsid w:val="004B1CB6"/>
    <w:rsid w:val="004B2356"/>
    <w:rsid w:val="004B3891"/>
    <w:rsid w:val="004B49F4"/>
    <w:rsid w:val="004B4E67"/>
    <w:rsid w:val="004B549E"/>
    <w:rsid w:val="004B76AC"/>
    <w:rsid w:val="004B76C2"/>
    <w:rsid w:val="004C0240"/>
    <w:rsid w:val="004C164E"/>
    <w:rsid w:val="004C2EC2"/>
    <w:rsid w:val="004D025D"/>
    <w:rsid w:val="004D13B9"/>
    <w:rsid w:val="004D55CA"/>
    <w:rsid w:val="004D5A5A"/>
    <w:rsid w:val="004E2C22"/>
    <w:rsid w:val="004E40F1"/>
    <w:rsid w:val="004E666D"/>
    <w:rsid w:val="004F25ED"/>
    <w:rsid w:val="004F3B27"/>
    <w:rsid w:val="004F64EB"/>
    <w:rsid w:val="004F7DA2"/>
    <w:rsid w:val="00502CCC"/>
    <w:rsid w:val="00503769"/>
    <w:rsid w:val="00511002"/>
    <w:rsid w:val="00511419"/>
    <w:rsid w:val="0051374F"/>
    <w:rsid w:val="005147B9"/>
    <w:rsid w:val="00515076"/>
    <w:rsid w:val="00515CEA"/>
    <w:rsid w:val="00520B43"/>
    <w:rsid w:val="00526B28"/>
    <w:rsid w:val="00527C96"/>
    <w:rsid w:val="00530CCF"/>
    <w:rsid w:val="00530D1E"/>
    <w:rsid w:val="0053420B"/>
    <w:rsid w:val="00535276"/>
    <w:rsid w:val="00535A14"/>
    <w:rsid w:val="00537FE1"/>
    <w:rsid w:val="005407D3"/>
    <w:rsid w:val="0054179E"/>
    <w:rsid w:val="005442C3"/>
    <w:rsid w:val="00546783"/>
    <w:rsid w:val="00551834"/>
    <w:rsid w:val="00560313"/>
    <w:rsid w:val="00561586"/>
    <w:rsid w:val="00563E1F"/>
    <w:rsid w:val="005705C2"/>
    <w:rsid w:val="00571537"/>
    <w:rsid w:val="00571F52"/>
    <w:rsid w:val="00572E9F"/>
    <w:rsid w:val="005730A7"/>
    <w:rsid w:val="00573478"/>
    <w:rsid w:val="005778E4"/>
    <w:rsid w:val="0058082C"/>
    <w:rsid w:val="00580F8F"/>
    <w:rsid w:val="005817F2"/>
    <w:rsid w:val="00581BAD"/>
    <w:rsid w:val="0058320A"/>
    <w:rsid w:val="00583EF9"/>
    <w:rsid w:val="005841EC"/>
    <w:rsid w:val="00584F03"/>
    <w:rsid w:val="00585716"/>
    <w:rsid w:val="00586A33"/>
    <w:rsid w:val="00590BD5"/>
    <w:rsid w:val="0059229A"/>
    <w:rsid w:val="0059256F"/>
    <w:rsid w:val="005928B0"/>
    <w:rsid w:val="005975E5"/>
    <w:rsid w:val="005A3348"/>
    <w:rsid w:val="005A3A2C"/>
    <w:rsid w:val="005A5C37"/>
    <w:rsid w:val="005A672A"/>
    <w:rsid w:val="005A6BCA"/>
    <w:rsid w:val="005A6F3C"/>
    <w:rsid w:val="005A74D3"/>
    <w:rsid w:val="005B0FB1"/>
    <w:rsid w:val="005B181D"/>
    <w:rsid w:val="005B3BA8"/>
    <w:rsid w:val="005B4394"/>
    <w:rsid w:val="005B5518"/>
    <w:rsid w:val="005C1F8B"/>
    <w:rsid w:val="005C426A"/>
    <w:rsid w:val="005C539A"/>
    <w:rsid w:val="005C7320"/>
    <w:rsid w:val="005D1AF2"/>
    <w:rsid w:val="005D4FA6"/>
    <w:rsid w:val="005D4FBC"/>
    <w:rsid w:val="005D52BB"/>
    <w:rsid w:val="005D57E0"/>
    <w:rsid w:val="005D7FFB"/>
    <w:rsid w:val="005E0C84"/>
    <w:rsid w:val="005E0FBF"/>
    <w:rsid w:val="005E3242"/>
    <w:rsid w:val="005E3D31"/>
    <w:rsid w:val="005E4703"/>
    <w:rsid w:val="005E595A"/>
    <w:rsid w:val="005E7310"/>
    <w:rsid w:val="005E7B86"/>
    <w:rsid w:val="005F177A"/>
    <w:rsid w:val="005F1B41"/>
    <w:rsid w:val="005F2493"/>
    <w:rsid w:val="005F4DA8"/>
    <w:rsid w:val="005F5C4C"/>
    <w:rsid w:val="005F69A2"/>
    <w:rsid w:val="006031B1"/>
    <w:rsid w:val="0060369B"/>
    <w:rsid w:val="00610981"/>
    <w:rsid w:val="00611753"/>
    <w:rsid w:val="006129E2"/>
    <w:rsid w:val="0061544B"/>
    <w:rsid w:val="006175F3"/>
    <w:rsid w:val="00620614"/>
    <w:rsid w:val="0062066E"/>
    <w:rsid w:val="00621C6F"/>
    <w:rsid w:val="0062621A"/>
    <w:rsid w:val="00626F10"/>
    <w:rsid w:val="006318E5"/>
    <w:rsid w:val="006327F2"/>
    <w:rsid w:val="00633603"/>
    <w:rsid w:val="00634B32"/>
    <w:rsid w:val="00635891"/>
    <w:rsid w:val="00635C1D"/>
    <w:rsid w:val="00636A94"/>
    <w:rsid w:val="00637D66"/>
    <w:rsid w:val="006404FB"/>
    <w:rsid w:val="00642CA8"/>
    <w:rsid w:val="0064556D"/>
    <w:rsid w:val="006472DE"/>
    <w:rsid w:val="006479FB"/>
    <w:rsid w:val="00647A4F"/>
    <w:rsid w:val="006510E6"/>
    <w:rsid w:val="00651E7C"/>
    <w:rsid w:val="006520CA"/>
    <w:rsid w:val="00652438"/>
    <w:rsid w:val="00654CEC"/>
    <w:rsid w:val="0065579F"/>
    <w:rsid w:val="00655BE6"/>
    <w:rsid w:val="006567CB"/>
    <w:rsid w:val="006567F4"/>
    <w:rsid w:val="00661E76"/>
    <w:rsid w:val="0066226A"/>
    <w:rsid w:val="00662FF6"/>
    <w:rsid w:val="00664886"/>
    <w:rsid w:val="00667966"/>
    <w:rsid w:val="00670983"/>
    <w:rsid w:val="006714D9"/>
    <w:rsid w:val="00672FB4"/>
    <w:rsid w:val="00673F92"/>
    <w:rsid w:val="006757D5"/>
    <w:rsid w:val="0067632F"/>
    <w:rsid w:val="00676662"/>
    <w:rsid w:val="00676CEC"/>
    <w:rsid w:val="00677985"/>
    <w:rsid w:val="00677B4C"/>
    <w:rsid w:val="00682181"/>
    <w:rsid w:val="00682BC4"/>
    <w:rsid w:val="00685A24"/>
    <w:rsid w:val="006905B8"/>
    <w:rsid w:val="0069558D"/>
    <w:rsid w:val="00697FD2"/>
    <w:rsid w:val="006A2180"/>
    <w:rsid w:val="006A3082"/>
    <w:rsid w:val="006A363F"/>
    <w:rsid w:val="006A6948"/>
    <w:rsid w:val="006A7314"/>
    <w:rsid w:val="006A7724"/>
    <w:rsid w:val="006B0346"/>
    <w:rsid w:val="006B0E5C"/>
    <w:rsid w:val="006B1DD7"/>
    <w:rsid w:val="006B4BF5"/>
    <w:rsid w:val="006B4EF0"/>
    <w:rsid w:val="006B7EB1"/>
    <w:rsid w:val="006C2062"/>
    <w:rsid w:val="006C3D64"/>
    <w:rsid w:val="006C5C0E"/>
    <w:rsid w:val="006C6424"/>
    <w:rsid w:val="006C7C29"/>
    <w:rsid w:val="006D1520"/>
    <w:rsid w:val="006D2495"/>
    <w:rsid w:val="006D2A29"/>
    <w:rsid w:val="006D3513"/>
    <w:rsid w:val="006D62B8"/>
    <w:rsid w:val="006D648B"/>
    <w:rsid w:val="006D6B2C"/>
    <w:rsid w:val="006E1675"/>
    <w:rsid w:val="006E2E5C"/>
    <w:rsid w:val="006E3498"/>
    <w:rsid w:val="006E3681"/>
    <w:rsid w:val="006E5936"/>
    <w:rsid w:val="006E5FCA"/>
    <w:rsid w:val="006E6606"/>
    <w:rsid w:val="006E72D6"/>
    <w:rsid w:val="006F0C8F"/>
    <w:rsid w:val="006F1C2C"/>
    <w:rsid w:val="006F2281"/>
    <w:rsid w:val="006F24CE"/>
    <w:rsid w:val="006F2BB7"/>
    <w:rsid w:val="006F568D"/>
    <w:rsid w:val="00700D8F"/>
    <w:rsid w:val="00705F4C"/>
    <w:rsid w:val="0070625A"/>
    <w:rsid w:val="007063E7"/>
    <w:rsid w:val="00706C68"/>
    <w:rsid w:val="00710F0A"/>
    <w:rsid w:val="00712B46"/>
    <w:rsid w:val="0071499C"/>
    <w:rsid w:val="00714BAC"/>
    <w:rsid w:val="0071515C"/>
    <w:rsid w:val="00716EA5"/>
    <w:rsid w:val="00720A8D"/>
    <w:rsid w:val="00722721"/>
    <w:rsid w:val="00724175"/>
    <w:rsid w:val="00725B4D"/>
    <w:rsid w:val="0073067D"/>
    <w:rsid w:val="007364E1"/>
    <w:rsid w:val="00744B75"/>
    <w:rsid w:val="007464E4"/>
    <w:rsid w:val="007465DC"/>
    <w:rsid w:val="0074664A"/>
    <w:rsid w:val="00756413"/>
    <w:rsid w:val="00757923"/>
    <w:rsid w:val="00762067"/>
    <w:rsid w:val="007629AD"/>
    <w:rsid w:val="007633A7"/>
    <w:rsid w:val="00763D57"/>
    <w:rsid w:val="007651BE"/>
    <w:rsid w:val="0076724F"/>
    <w:rsid w:val="00770E06"/>
    <w:rsid w:val="00775517"/>
    <w:rsid w:val="007767BE"/>
    <w:rsid w:val="00784241"/>
    <w:rsid w:val="00785C03"/>
    <w:rsid w:val="00793E36"/>
    <w:rsid w:val="00795203"/>
    <w:rsid w:val="00795ABD"/>
    <w:rsid w:val="0079639E"/>
    <w:rsid w:val="00796853"/>
    <w:rsid w:val="007969B7"/>
    <w:rsid w:val="007A03AF"/>
    <w:rsid w:val="007A0482"/>
    <w:rsid w:val="007A1812"/>
    <w:rsid w:val="007A1D30"/>
    <w:rsid w:val="007A6778"/>
    <w:rsid w:val="007A766D"/>
    <w:rsid w:val="007B28E7"/>
    <w:rsid w:val="007B356B"/>
    <w:rsid w:val="007B36F9"/>
    <w:rsid w:val="007B39E6"/>
    <w:rsid w:val="007B4DF2"/>
    <w:rsid w:val="007B58D1"/>
    <w:rsid w:val="007B6822"/>
    <w:rsid w:val="007B69D4"/>
    <w:rsid w:val="007B76DC"/>
    <w:rsid w:val="007B7F23"/>
    <w:rsid w:val="007C0B3D"/>
    <w:rsid w:val="007C1F94"/>
    <w:rsid w:val="007C2701"/>
    <w:rsid w:val="007C306C"/>
    <w:rsid w:val="007C4E4C"/>
    <w:rsid w:val="007C5537"/>
    <w:rsid w:val="007C5CC8"/>
    <w:rsid w:val="007C68C4"/>
    <w:rsid w:val="007C7B4B"/>
    <w:rsid w:val="007D0D08"/>
    <w:rsid w:val="007D4C5F"/>
    <w:rsid w:val="007D6B57"/>
    <w:rsid w:val="007E04F2"/>
    <w:rsid w:val="007E23C1"/>
    <w:rsid w:val="007E247F"/>
    <w:rsid w:val="007E2AE9"/>
    <w:rsid w:val="007E453E"/>
    <w:rsid w:val="007E5A36"/>
    <w:rsid w:val="007E7292"/>
    <w:rsid w:val="007F2156"/>
    <w:rsid w:val="007F325E"/>
    <w:rsid w:val="007F32BA"/>
    <w:rsid w:val="0080033B"/>
    <w:rsid w:val="008019B9"/>
    <w:rsid w:val="00803F80"/>
    <w:rsid w:val="00804F58"/>
    <w:rsid w:val="00805BE2"/>
    <w:rsid w:val="0080772D"/>
    <w:rsid w:val="0081278A"/>
    <w:rsid w:val="0081400B"/>
    <w:rsid w:val="00814DCF"/>
    <w:rsid w:val="00821582"/>
    <w:rsid w:val="0082166C"/>
    <w:rsid w:val="00821B55"/>
    <w:rsid w:val="00822387"/>
    <w:rsid w:val="0082332B"/>
    <w:rsid w:val="00824E97"/>
    <w:rsid w:val="00830E8C"/>
    <w:rsid w:val="00831F4D"/>
    <w:rsid w:val="008322EB"/>
    <w:rsid w:val="00833DE9"/>
    <w:rsid w:val="00834120"/>
    <w:rsid w:val="008350C2"/>
    <w:rsid w:val="00835CD7"/>
    <w:rsid w:val="00841299"/>
    <w:rsid w:val="0084217B"/>
    <w:rsid w:val="0084297C"/>
    <w:rsid w:val="008436AD"/>
    <w:rsid w:val="0084386E"/>
    <w:rsid w:val="00847CB1"/>
    <w:rsid w:val="00850384"/>
    <w:rsid w:val="0085047E"/>
    <w:rsid w:val="008521C0"/>
    <w:rsid w:val="0085222C"/>
    <w:rsid w:val="008554A5"/>
    <w:rsid w:val="00855A1C"/>
    <w:rsid w:val="00857C77"/>
    <w:rsid w:val="0086388A"/>
    <w:rsid w:val="00863A24"/>
    <w:rsid w:val="00864380"/>
    <w:rsid w:val="0086488E"/>
    <w:rsid w:val="00866FE7"/>
    <w:rsid w:val="00872A66"/>
    <w:rsid w:val="00873BBE"/>
    <w:rsid w:val="008762D1"/>
    <w:rsid w:val="00876D52"/>
    <w:rsid w:val="00877436"/>
    <w:rsid w:val="00877DCC"/>
    <w:rsid w:val="008809C7"/>
    <w:rsid w:val="00885CC1"/>
    <w:rsid w:val="0088668A"/>
    <w:rsid w:val="00890121"/>
    <w:rsid w:val="0089096E"/>
    <w:rsid w:val="0089300F"/>
    <w:rsid w:val="00894B5D"/>
    <w:rsid w:val="00896E0A"/>
    <w:rsid w:val="008A6438"/>
    <w:rsid w:val="008A6711"/>
    <w:rsid w:val="008A6D1C"/>
    <w:rsid w:val="008A764D"/>
    <w:rsid w:val="008B277D"/>
    <w:rsid w:val="008B69D6"/>
    <w:rsid w:val="008B727A"/>
    <w:rsid w:val="008B78DB"/>
    <w:rsid w:val="008B7AD8"/>
    <w:rsid w:val="008C04D1"/>
    <w:rsid w:val="008C05C2"/>
    <w:rsid w:val="008C4BE6"/>
    <w:rsid w:val="008C6B4D"/>
    <w:rsid w:val="008C796B"/>
    <w:rsid w:val="008E0A57"/>
    <w:rsid w:val="008E2CED"/>
    <w:rsid w:val="008E59C2"/>
    <w:rsid w:val="008E6281"/>
    <w:rsid w:val="008E63B3"/>
    <w:rsid w:val="008E6C48"/>
    <w:rsid w:val="008E761F"/>
    <w:rsid w:val="008F2E1E"/>
    <w:rsid w:val="008F33E1"/>
    <w:rsid w:val="008F4B99"/>
    <w:rsid w:val="008F4EAA"/>
    <w:rsid w:val="008F5089"/>
    <w:rsid w:val="008F595E"/>
    <w:rsid w:val="008F5B42"/>
    <w:rsid w:val="00901693"/>
    <w:rsid w:val="0090189D"/>
    <w:rsid w:val="009027A2"/>
    <w:rsid w:val="009027E2"/>
    <w:rsid w:val="00902DBE"/>
    <w:rsid w:val="0090481C"/>
    <w:rsid w:val="00906984"/>
    <w:rsid w:val="00910AA9"/>
    <w:rsid w:val="00910AC3"/>
    <w:rsid w:val="00911695"/>
    <w:rsid w:val="009154A3"/>
    <w:rsid w:val="00922CC5"/>
    <w:rsid w:val="0092452F"/>
    <w:rsid w:val="009259F6"/>
    <w:rsid w:val="00927D85"/>
    <w:rsid w:val="00930623"/>
    <w:rsid w:val="00931785"/>
    <w:rsid w:val="009317F9"/>
    <w:rsid w:val="00932D42"/>
    <w:rsid w:val="00933402"/>
    <w:rsid w:val="00934AB6"/>
    <w:rsid w:val="00940FB3"/>
    <w:rsid w:val="00945219"/>
    <w:rsid w:val="00945299"/>
    <w:rsid w:val="009452E8"/>
    <w:rsid w:val="00945451"/>
    <w:rsid w:val="0094627F"/>
    <w:rsid w:val="00946FBE"/>
    <w:rsid w:val="00947045"/>
    <w:rsid w:val="00947B4E"/>
    <w:rsid w:val="00952297"/>
    <w:rsid w:val="00952B84"/>
    <w:rsid w:val="00953622"/>
    <w:rsid w:val="00955E18"/>
    <w:rsid w:val="00956D9D"/>
    <w:rsid w:val="00957D54"/>
    <w:rsid w:val="00960CA6"/>
    <w:rsid w:val="00963E49"/>
    <w:rsid w:val="00972BD9"/>
    <w:rsid w:val="0097338A"/>
    <w:rsid w:val="00975D16"/>
    <w:rsid w:val="00977B7A"/>
    <w:rsid w:val="009805B6"/>
    <w:rsid w:val="00981F69"/>
    <w:rsid w:val="009839C0"/>
    <w:rsid w:val="0099136B"/>
    <w:rsid w:val="0099165B"/>
    <w:rsid w:val="00992F87"/>
    <w:rsid w:val="009944CA"/>
    <w:rsid w:val="009965AD"/>
    <w:rsid w:val="009A4EC0"/>
    <w:rsid w:val="009A5E2C"/>
    <w:rsid w:val="009B5717"/>
    <w:rsid w:val="009B69FE"/>
    <w:rsid w:val="009C13AA"/>
    <w:rsid w:val="009C3628"/>
    <w:rsid w:val="009C4F1F"/>
    <w:rsid w:val="009C501B"/>
    <w:rsid w:val="009C57E1"/>
    <w:rsid w:val="009C5B63"/>
    <w:rsid w:val="009C5C59"/>
    <w:rsid w:val="009C6AB1"/>
    <w:rsid w:val="009C6B16"/>
    <w:rsid w:val="009C6B2B"/>
    <w:rsid w:val="009C6F88"/>
    <w:rsid w:val="009D214D"/>
    <w:rsid w:val="009D4270"/>
    <w:rsid w:val="009D47C8"/>
    <w:rsid w:val="009E145A"/>
    <w:rsid w:val="009E1A67"/>
    <w:rsid w:val="009E45E2"/>
    <w:rsid w:val="009E61E9"/>
    <w:rsid w:val="009F1C8D"/>
    <w:rsid w:val="009F36E1"/>
    <w:rsid w:val="009F3E42"/>
    <w:rsid w:val="009F5A1F"/>
    <w:rsid w:val="00A01654"/>
    <w:rsid w:val="00A03186"/>
    <w:rsid w:val="00A108DC"/>
    <w:rsid w:val="00A10B7B"/>
    <w:rsid w:val="00A13566"/>
    <w:rsid w:val="00A13B73"/>
    <w:rsid w:val="00A159CD"/>
    <w:rsid w:val="00A17C33"/>
    <w:rsid w:val="00A21976"/>
    <w:rsid w:val="00A21FE6"/>
    <w:rsid w:val="00A23830"/>
    <w:rsid w:val="00A2497B"/>
    <w:rsid w:val="00A25863"/>
    <w:rsid w:val="00A3273C"/>
    <w:rsid w:val="00A427C1"/>
    <w:rsid w:val="00A43552"/>
    <w:rsid w:val="00A43E06"/>
    <w:rsid w:val="00A44229"/>
    <w:rsid w:val="00A44BA3"/>
    <w:rsid w:val="00A4502F"/>
    <w:rsid w:val="00A5186E"/>
    <w:rsid w:val="00A531E0"/>
    <w:rsid w:val="00A53C2B"/>
    <w:rsid w:val="00A57118"/>
    <w:rsid w:val="00A6078B"/>
    <w:rsid w:val="00A611BD"/>
    <w:rsid w:val="00A6250E"/>
    <w:rsid w:val="00A62762"/>
    <w:rsid w:val="00A66468"/>
    <w:rsid w:val="00A6709B"/>
    <w:rsid w:val="00A7028F"/>
    <w:rsid w:val="00A7469B"/>
    <w:rsid w:val="00A753BF"/>
    <w:rsid w:val="00A80FFA"/>
    <w:rsid w:val="00A82496"/>
    <w:rsid w:val="00A83A54"/>
    <w:rsid w:val="00A87492"/>
    <w:rsid w:val="00A9177B"/>
    <w:rsid w:val="00A91B9C"/>
    <w:rsid w:val="00A92026"/>
    <w:rsid w:val="00A9264D"/>
    <w:rsid w:val="00A9323D"/>
    <w:rsid w:val="00A933E1"/>
    <w:rsid w:val="00A94C8A"/>
    <w:rsid w:val="00A94DD8"/>
    <w:rsid w:val="00A9657F"/>
    <w:rsid w:val="00AA39B5"/>
    <w:rsid w:val="00AA512C"/>
    <w:rsid w:val="00AA7D15"/>
    <w:rsid w:val="00AB2C2F"/>
    <w:rsid w:val="00AB5D03"/>
    <w:rsid w:val="00AC01BF"/>
    <w:rsid w:val="00AC3F1D"/>
    <w:rsid w:val="00AC56B9"/>
    <w:rsid w:val="00AC5B56"/>
    <w:rsid w:val="00AC5F9A"/>
    <w:rsid w:val="00AC6D3A"/>
    <w:rsid w:val="00AD0A2C"/>
    <w:rsid w:val="00AD4C9A"/>
    <w:rsid w:val="00AD5405"/>
    <w:rsid w:val="00AD70F8"/>
    <w:rsid w:val="00AE021D"/>
    <w:rsid w:val="00AE0BB8"/>
    <w:rsid w:val="00AE1CF2"/>
    <w:rsid w:val="00AE28D5"/>
    <w:rsid w:val="00AE2F4F"/>
    <w:rsid w:val="00AE411B"/>
    <w:rsid w:val="00AE586B"/>
    <w:rsid w:val="00AE7220"/>
    <w:rsid w:val="00AF241C"/>
    <w:rsid w:val="00AF2CDD"/>
    <w:rsid w:val="00AF3D39"/>
    <w:rsid w:val="00AF4BAA"/>
    <w:rsid w:val="00AF4E91"/>
    <w:rsid w:val="00B042B1"/>
    <w:rsid w:val="00B04632"/>
    <w:rsid w:val="00B05A38"/>
    <w:rsid w:val="00B07F06"/>
    <w:rsid w:val="00B12511"/>
    <w:rsid w:val="00B153FB"/>
    <w:rsid w:val="00B176C5"/>
    <w:rsid w:val="00B20431"/>
    <w:rsid w:val="00B221B7"/>
    <w:rsid w:val="00B235ED"/>
    <w:rsid w:val="00B24F68"/>
    <w:rsid w:val="00B250EA"/>
    <w:rsid w:val="00B263C6"/>
    <w:rsid w:val="00B27A64"/>
    <w:rsid w:val="00B27B06"/>
    <w:rsid w:val="00B319E7"/>
    <w:rsid w:val="00B31A5F"/>
    <w:rsid w:val="00B31D81"/>
    <w:rsid w:val="00B31F0F"/>
    <w:rsid w:val="00B351B7"/>
    <w:rsid w:val="00B3640A"/>
    <w:rsid w:val="00B36FD4"/>
    <w:rsid w:val="00B37067"/>
    <w:rsid w:val="00B372BC"/>
    <w:rsid w:val="00B41433"/>
    <w:rsid w:val="00B43C8A"/>
    <w:rsid w:val="00B53269"/>
    <w:rsid w:val="00B53C37"/>
    <w:rsid w:val="00B5705E"/>
    <w:rsid w:val="00B60FDD"/>
    <w:rsid w:val="00B61F45"/>
    <w:rsid w:val="00B61F5D"/>
    <w:rsid w:val="00B656FC"/>
    <w:rsid w:val="00B719B6"/>
    <w:rsid w:val="00B71FE6"/>
    <w:rsid w:val="00B743B0"/>
    <w:rsid w:val="00B7668B"/>
    <w:rsid w:val="00B7685A"/>
    <w:rsid w:val="00B77317"/>
    <w:rsid w:val="00B81348"/>
    <w:rsid w:val="00B82213"/>
    <w:rsid w:val="00B84C3D"/>
    <w:rsid w:val="00B85819"/>
    <w:rsid w:val="00B903B7"/>
    <w:rsid w:val="00B905EF"/>
    <w:rsid w:val="00B910F8"/>
    <w:rsid w:val="00B9391E"/>
    <w:rsid w:val="00B94051"/>
    <w:rsid w:val="00B950CC"/>
    <w:rsid w:val="00BA12AB"/>
    <w:rsid w:val="00BA4D7A"/>
    <w:rsid w:val="00BA631E"/>
    <w:rsid w:val="00BB25AA"/>
    <w:rsid w:val="00BB505D"/>
    <w:rsid w:val="00BB7187"/>
    <w:rsid w:val="00BC4D8E"/>
    <w:rsid w:val="00BC51C2"/>
    <w:rsid w:val="00BC5C2C"/>
    <w:rsid w:val="00BC7B79"/>
    <w:rsid w:val="00BC7E6C"/>
    <w:rsid w:val="00BD08B3"/>
    <w:rsid w:val="00BD222D"/>
    <w:rsid w:val="00BD34D7"/>
    <w:rsid w:val="00BD3AA1"/>
    <w:rsid w:val="00BD44B0"/>
    <w:rsid w:val="00BD5A06"/>
    <w:rsid w:val="00BD5A9C"/>
    <w:rsid w:val="00BD5E80"/>
    <w:rsid w:val="00BD6993"/>
    <w:rsid w:val="00BD6CFC"/>
    <w:rsid w:val="00BD7A7D"/>
    <w:rsid w:val="00BE23A6"/>
    <w:rsid w:val="00BE40C3"/>
    <w:rsid w:val="00BE410F"/>
    <w:rsid w:val="00BE6323"/>
    <w:rsid w:val="00BE78E0"/>
    <w:rsid w:val="00BE7F2D"/>
    <w:rsid w:val="00BF601E"/>
    <w:rsid w:val="00BF6AE8"/>
    <w:rsid w:val="00BF7E89"/>
    <w:rsid w:val="00C03ED3"/>
    <w:rsid w:val="00C0507F"/>
    <w:rsid w:val="00C07B34"/>
    <w:rsid w:val="00C118BC"/>
    <w:rsid w:val="00C164EF"/>
    <w:rsid w:val="00C169F1"/>
    <w:rsid w:val="00C16CCF"/>
    <w:rsid w:val="00C17678"/>
    <w:rsid w:val="00C21AAC"/>
    <w:rsid w:val="00C21C19"/>
    <w:rsid w:val="00C21DBB"/>
    <w:rsid w:val="00C23928"/>
    <w:rsid w:val="00C26948"/>
    <w:rsid w:val="00C34146"/>
    <w:rsid w:val="00C35507"/>
    <w:rsid w:val="00C356B1"/>
    <w:rsid w:val="00C372F2"/>
    <w:rsid w:val="00C378DD"/>
    <w:rsid w:val="00C41132"/>
    <w:rsid w:val="00C454E9"/>
    <w:rsid w:val="00C46B4D"/>
    <w:rsid w:val="00C528E7"/>
    <w:rsid w:val="00C52BE9"/>
    <w:rsid w:val="00C54440"/>
    <w:rsid w:val="00C5568B"/>
    <w:rsid w:val="00C55AA2"/>
    <w:rsid w:val="00C5724E"/>
    <w:rsid w:val="00C57ED7"/>
    <w:rsid w:val="00C61129"/>
    <w:rsid w:val="00C63E3D"/>
    <w:rsid w:val="00C67552"/>
    <w:rsid w:val="00C70916"/>
    <w:rsid w:val="00C714DE"/>
    <w:rsid w:val="00C72315"/>
    <w:rsid w:val="00C76C9B"/>
    <w:rsid w:val="00C7778F"/>
    <w:rsid w:val="00C77A90"/>
    <w:rsid w:val="00C81D23"/>
    <w:rsid w:val="00C82E05"/>
    <w:rsid w:val="00C83A26"/>
    <w:rsid w:val="00C91439"/>
    <w:rsid w:val="00C92565"/>
    <w:rsid w:val="00C9432D"/>
    <w:rsid w:val="00C977CF"/>
    <w:rsid w:val="00CA2350"/>
    <w:rsid w:val="00CA366E"/>
    <w:rsid w:val="00CA399E"/>
    <w:rsid w:val="00CA54D6"/>
    <w:rsid w:val="00CA60FF"/>
    <w:rsid w:val="00CA7248"/>
    <w:rsid w:val="00CA7426"/>
    <w:rsid w:val="00CB0282"/>
    <w:rsid w:val="00CB0711"/>
    <w:rsid w:val="00CB13CB"/>
    <w:rsid w:val="00CB2132"/>
    <w:rsid w:val="00CB333D"/>
    <w:rsid w:val="00CB3AD1"/>
    <w:rsid w:val="00CB4AB9"/>
    <w:rsid w:val="00CB7FCF"/>
    <w:rsid w:val="00CC2AC5"/>
    <w:rsid w:val="00CC3714"/>
    <w:rsid w:val="00CC4430"/>
    <w:rsid w:val="00CC471E"/>
    <w:rsid w:val="00CC7E38"/>
    <w:rsid w:val="00CC7FB0"/>
    <w:rsid w:val="00CD0ECA"/>
    <w:rsid w:val="00CD0EFF"/>
    <w:rsid w:val="00CD26D3"/>
    <w:rsid w:val="00CD27F0"/>
    <w:rsid w:val="00CD2DE3"/>
    <w:rsid w:val="00CD5309"/>
    <w:rsid w:val="00CD5B80"/>
    <w:rsid w:val="00CD63B3"/>
    <w:rsid w:val="00CD7D9C"/>
    <w:rsid w:val="00CE28F8"/>
    <w:rsid w:val="00CE4D0D"/>
    <w:rsid w:val="00CE4FCD"/>
    <w:rsid w:val="00CE563D"/>
    <w:rsid w:val="00CE584C"/>
    <w:rsid w:val="00CF0BDA"/>
    <w:rsid w:val="00CF0BE4"/>
    <w:rsid w:val="00CF3394"/>
    <w:rsid w:val="00CF4298"/>
    <w:rsid w:val="00CF5885"/>
    <w:rsid w:val="00CF59B9"/>
    <w:rsid w:val="00CF5CE2"/>
    <w:rsid w:val="00CF7703"/>
    <w:rsid w:val="00D03596"/>
    <w:rsid w:val="00D041BC"/>
    <w:rsid w:val="00D044C3"/>
    <w:rsid w:val="00D147DD"/>
    <w:rsid w:val="00D14EA3"/>
    <w:rsid w:val="00D21B84"/>
    <w:rsid w:val="00D21BE8"/>
    <w:rsid w:val="00D25B67"/>
    <w:rsid w:val="00D318DB"/>
    <w:rsid w:val="00D32149"/>
    <w:rsid w:val="00D327CF"/>
    <w:rsid w:val="00D34816"/>
    <w:rsid w:val="00D37181"/>
    <w:rsid w:val="00D405D1"/>
    <w:rsid w:val="00D40F7A"/>
    <w:rsid w:val="00D4436D"/>
    <w:rsid w:val="00D45952"/>
    <w:rsid w:val="00D4775D"/>
    <w:rsid w:val="00D50525"/>
    <w:rsid w:val="00D50BD1"/>
    <w:rsid w:val="00D50FD9"/>
    <w:rsid w:val="00D53B53"/>
    <w:rsid w:val="00D546B1"/>
    <w:rsid w:val="00D568A9"/>
    <w:rsid w:val="00D5696C"/>
    <w:rsid w:val="00D57DF3"/>
    <w:rsid w:val="00D604D4"/>
    <w:rsid w:val="00D60E8A"/>
    <w:rsid w:val="00D60EFE"/>
    <w:rsid w:val="00D61477"/>
    <w:rsid w:val="00D6524C"/>
    <w:rsid w:val="00D657B0"/>
    <w:rsid w:val="00D70723"/>
    <w:rsid w:val="00D72081"/>
    <w:rsid w:val="00D73739"/>
    <w:rsid w:val="00D74D9C"/>
    <w:rsid w:val="00D760D0"/>
    <w:rsid w:val="00D7666C"/>
    <w:rsid w:val="00D77D87"/>
    <w:rsid w:val="00D80108"/>
    <w:rsid w:val="00D803B4"/>
    <w:rsid w:val="00D84511"/>
    <w:rsid w:val="00D84FDD"/>
    <w:rsid w:val="00D876F3"/>
    <w:rsid w:val="00D878A1"/>
    <w:rsid w:val="00D93B2D"/>
    <w:rsid w:val="00D94A90"/>
    <w:rsid w:val="00D96645"/>
    <w:rsid w:val="00DA27A6"/>
    <w:rsid w:val="00DA4DD0"/>
    <w:rsid w:val="00DA58DC"/>
    <w:rsid w:val="00DA5B31"/>
    <w:rsid w:val="00DA6FC3"/>
    <w:rsid w:val="00DB631C"/>
    <w:rsid w:val="00DC43DA"/>
    <w:rsid w:val="00DC4806"/>
    <w:rsid w:val="00DC4FE1"/>
    <w:rsid w:val="00DC7BC9"/>
    <w:rsid w:val="00DD2C6B"/>
    <w:rsid w:val="00DD4A54"/>
    <w:rsid w:val="00DE063F"/>
    <w:rsid w:val="00DE39C4"/>
    <w:rsid w:val="00DF091A"/>
    <w:rsid w:val="00DF3CD7"/>
    <w:rsid w:val="00DF5414"/>
    <w:rsid w:val="00DF77A6"/>
    <w:rsid w:val="00DF7AEF"/>
    <w:rsid w:val="00E032FA"/>
    <w:rsid w:val="00E05069"/>
    <w:rsid w:val="00E058B7"/>
    <w:rsid w:val="00E05EE3"/>
    <w:rsid w:val="00E11056"/>
    <w:rsid w:val="00E1195C"/>
    <w:rsid w:val="00E11D6A"/>
    <w:rsid w:val="00E12558"/>
    <w:rsid w:val="00E135E5"/>
    <w:rsid w:val="00E14E67"/>
    <w:rsid w:val="00E1509E"/>
    <w:rsid w:val="00E16ADC"/>
    <w:rsid w:val="00E16E5A"/>
    <w:rsid w:val="00E173CB"/>
    <w:rsid w:val="00E17403"/>
    <w:rsid w:val="00E174DC"/>
    <w:rsid w:val="00E20544"/>
    <w:rsid w:val="00E2130F"/>
    <w:rsid w:val="00E222D3"/>
    <w:rsid w:val="00E225AA"/>
    <w:rsid w:val="00E25AE7"/>
    <w:rsid w:val="00E26F8F"/>
    <w:rsid w:val="00E316CB"/>
    <w:rsid w:val="00E317AE"/>
    <w:rsid w:val="00E32A61"/>
    <w:rsid w:val="00E33682"/>
    <w:rsid w:val="00E33D08"/>
    <w:rsid w:val="00E34E66"/>
    <w:rsid w:val="00E35E71"/>
    <w:rsid w:val="00E37C7E"/>
    <w:rsid w:val="00E407D6"/>
    <w:rsid w:val="00E42772"/>
    <w:rsid w:val="00E51F21"/>
    <w:rsid w:val="00E522E0"/>
    <w:rsid w:val="00E54936"/>
    <w:rsid w:val="00E56734"/>
    <w:rsid w:val="00E60C49"/>
    <w:rsid w:val="00E60D06"/>
    <w:rsid w:val="00E611BE"/>
    <w:rsid w:val="00E662E8"/>
    <w:rsid w:val="00E66580"/>
    <w:rsid w:val="00E67155"/>
    <w:rsid w:val="00E6736B"/>
    <w:rsid w:val="00E71D21"/>
    <w:rsid w:val="00E752FF"/>
    <w:rsid w:val="00E75321"/>
    <w:rsid w:val="00E754EF"/>
    <w:rsid w:val="00E77ABF"/>
    <w:rsid w:val="00E8294C"/>
    <w:rsid w:val="00E8369D"/>
    <w:rsid w:val="00E85721"/>
    <w:rsid w:val="00E8625E"/>
    <w:rsid w:val="00E90912"/>
    <w:rsid w:val="00E918EE"/>
    <w:rsid w:val="00E97EDF"/>
    <w:rsid w:val="00EA00EC"/>
    <w:rsid w:val="00EA046B"/>
    <w:rsid w:val="00EA256B"/>
    <w:rsid w:val="00EA3A30"/>
    <w:rsid w:val="00EA4AEE"/>
    <w:rsid w:val="00EA5F41"/>
    <w:rsid w:val="00EA622A"/>
    <w:rsid w:val="00EA63A7"/>
    <w:rsid w:val="00EA6C24"/>
    <w:rsid w:val="00EB09DF"/>
    <w:rsid w:val="00EB318A"/>
    <w:rsid w:val="00EB3228"/>
    <w:rsid w:val="00EB3D05"/>
    <w:rsid w:val="00EB50F0"/>
    <w:rsid w:val="00EB6705"/>
    <w:rsid w:val="00EB6813"/>
    <w:rsid w:val="00EC09C6"/>
    <w:rsid w:val="00EC283C"/>
    <w:rsid w:val="00EC2953"/>
    <w:rsid w:val="00EC4FA1"/>
    <w:rsid w:val="00EC5C40"/>
    <w:rsid w:val="00EC66F5"/>
    <w:rsid w:val="00EC71C1"/>
    <w:rsid w:val="00EC7235"/>
    <w:rsid w:val="00EC7834"/>
    <w:rsid w:val="00ED0918"/>
    <w:rsid w:val="00ED300C"/>
    <w:rsid w:val="00ED43F1"/>
    <w:rsid w:val="00ED54E1"/>
    <w:rsid w:val="00ED5536"/>
    <w:rsid w:val="00ED5E02"/>
    <w:rsid w:val="00EE018A"/>
    <w:rsid w:val="00EE0746"/>
    <w:rsid w:val="00EE0966"/>
    <w:rsid w:val="00EE1F12"/>
    <w:rsid w:val="00EE3683"/>
    <w:rsid w:val="00EE3D46"/>
    <w:rsid w:val="00EE57F3"/>
    <w:rsid w:val="00EE7E36"/>
    <w:rsid w:val="00EF1966"/>
    <w:rsid w:val="00EF3311"/>
    <w:rsid w:val="00EF3E95"/>
    <w:rsid w:val="00EF5ABB"/>
    <w:rsid w:val="00F000F2"/>
    <w:rsid w:val="00F00DCF"/>
    <w:rsid w:val="00F03D99"/>
    <w:rsid w:val="00F04910"/>
    <w:rsid w:val="00F04A7E"/>
    <w:rsid w:val="00F11C15"/>
    <w:rsid w:val="00F13209"/>
    <w:rsid w:val="00F1503E"/>
    <w:rsid w:val="00F17FFE"/>
    <w:rsid w:val="00F210BD"/>
    <w:rsid w:val="00F213D7"/>
    <w:rsid w:val="00F26B06"/>
    <w:rsid w:val="00F27A7C"/>
    <w:rsid w:val="00F32839"/>
    <w:rsid w:val="00F3606E"/>
    <w:rsid w:val="00F42697"/>
    <w:rsid w:val="00F44D32"/>
    <w:rsid w:val="00F460C6"/>
    <w:rsid w:val="00F475C9"/>
    <w:rsid w:val="00F50F6A"/>
    <w:rsid w:val="00F51618"/>
    <w:rsid w:val="00F51F02"/>
    <w:rsid w:val="00F55CE2"/>
    <w:rsid w:val="00F56D2A"/>
    <w:rsid w:val="00F60704"/>
    <w:rsid w:val="00F60C20"/>
    <w:rsid w:val="00F60EBE"/>
    <w:rsid w:val="00F61437"/>
    <w:rsid w:val="00F61D71"/>
    <w:rsid w:val="00F61D8B"/>
    <w:rsid w:val="00F644DD"/>
    <w:rsid w:val="00F6544E"/>
    <w:rsid w:val="00F665DC"/>
    <w:rsid w:val="00F66A06"/>
    <w:rsid w:val="00F76949"/>
    <w:rsid w:val="00F836F9"/>
    <w:rsid w:val="00F84B90"/>
    <w:rsid w:val="00F85B55"/>
    <w:rsid w:val="00F863A1"/>
    <w:rsid w:val="00F91019"/>
    <w:rsid w:val="00F9194B"/>
    <w:rsid w:val="00F933A7"/>
    <w:rsid w:val="00F93DCD"/>
    <w:rsid w:val="00F96AD2"/>
    <w:rsid w:val="00FA04C1"/>
    <w:rsid w:val="00FA385D"/>
    <w:rsid w:val="00FA3DBF"/>
    <w:rsid w:val="00FA757B"/>
    <w:rsid w:val="00FA7A6A"/>
    <w:rsid w:val="00FA7AAC"/>
    <w:rsid w:val="00FB001B"/>
    <w:rsid w:val="00FB38C1"/>
    <w:rsid w:val="00FB53B6"/>
    <w:rsid w:val="00FB55C7"/>
    <w:rsid w:val="00FB5842"/>
    <w:rsid w:val="00FB6AE4"/>
    <w:rsid w:val="00FB6CAF"/>
    <w:rsid w:val="00FB7CF9"/>
    <w:rsid w:val="00FC1241"/>
    <w:rsid w:val="00FC3002"/>
    <w:rsid w:val="00FC327C"/>
    <w:rsid w:val="00FC3456"/>
    <w:rsid w:val="00FC3B89"/>
    <w:rsid w:val="00FC5721"/>
    <w:rsid w:val="00FC6BDD"/>
    <w:rsid w:val="00FD0693"/>
    <w:rsid w:val="00FD1537"/>
    <w:rsid w:val="00FD2D01"/>
    <w:rsid w:val="00FD797B"/>
    <w:rsid w:val="00FE2447"/>
    <w:rsid w:val="00FE32F7"/>
    <w:rsid w:val="00FE6F80"/>
    <w:rsid w:val="00FE7608"/>
    <w:rsid w:val="00FE7CC9"/>
    <w:rsid w:val="00FF2FDE"/>
    <w:rsid w:val="00FF563F"/>
    <w:rsid w:val="00FF5BCC"/>
    <w:rsid w:val="00FF63FC"/>
    <w:rsid w:val="00FF7023"/>
    <w:rsid w:val="00FF70A3"/>
    <w:rsid w:val="00FF7379"/>
    <w:rsid w:val="02226E4D"/>
    <w:rsid w:val="0246A9D8"/>
    <w:rsid w:val="050A3454"/>
    <w:rsid w:val="0604B4E2"/>
    <w:rsid w:val="0737DF1E"/>
    <w:rsid w:val="0AF79FD9"/>
    <w:rsid w:val="0EF106E1"/>
    <w:rsid w:val="11B730EB"/>
    <w:rsid w:val="12808612"/>
    <w:rsid w:val="14A94346"/>
    <w:rsid w:val="152FFF5E"/>
    <w:rsid w:val="15CAFFDA"/>
    <w:rsid w:val="1B7F5AEA"/>
    <w:rsid w:val="1C1DE836"/>
    <w:rsid w:val="23089E4D"/>
    <w:rsid w:val="23ABB5F9"/>
    <w:rsid w:val="273A5AF6"/>
    <w:rsid w:val="290CA9F6"/>
    <w:rsid w:val="2A7E7BCA"/>
    <w:rsid w:val="2BFCF5E9"/>
    <w:rsid w:val="2C4FF8CD"/>
    <w:rsid w:val="2D54FE4B"/>
    <w:rsid w:val="33D0BFE1"/>
    <w:rsid w:val="35FE8CFF"/>
    <w:rsid w:val="38EF7933"/>
    <w:rsid w:val="3AD8C89A"/>
    <w:rsid w:val="4212F960"/>
    <w:rsid w:val="4346C453"/>
    <w:rsid w:val="43E74852"/>
    <w:rsid w:val="482C3263"/>
    <w:rsid w:val="486EA044"/>
    <w:rsid w:val="4BAD2EE7"/>
    <w:rsid w:val="4C37E89E"/>
    <w:rsid w:val="51C764D8"/>
    <w:rsid w:val="567763E3"/>
    <w:rsid w:val="5CB05999"/>
    <w:rsid w:val="62A9268C"/>
    <w:rsid w:val="633BC26F"/>
    <w:rsid w:val="63EB8A92"/>
    <w:rsid w:val="653CD559"/>
    <w:rsid w:val="664B5DDD"/>
    <w:rsid w:val="67958567"/>
    <w:rsid w:val="6A5B31B8"/>
    <w:rsid w:val="6C9BB588"/>
    <w:rsid w:val="6D83F488"/>
    <w:rsid w:val="6E9D91C0"/>
    <w:rsid w:val="74EB6EB8"/>
    <w:rsid w:val="787DEF0F"/>
    <w:rsid w:val="7AE32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A8CFB6"/>
  <w15:docId w15:val="{81182CC0-07FC-4BAC-90AC-472193B35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66F"/>
    <w:rPr>
      <w:sz w:val="24"/>
    </w:rPr>
  </w:style>
  <w:style w:type="paragraph" w:styleId="Judul1">
    <w:name w:val="heading 1"/>
    <w:basedOn w:val="Normal"/>
    <w:next w:val="Normal"/>
    <w:link w:val="Judul1KAR"/>
    <w:uiPriority w:val="9"/>
    <w:qFormat/>
    <w:rsid w:val="00174E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033A1"/>
      <w:sz w:val="32"/>
      <w:szCs w:val="32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styleId="Hyperlink">
    <w:name w:val="Hyperlink"/>
    <w:basedOn w:val="FontParagrafDefault"/>
    <w:uiPriority w:val="99"/>
    <w:unhideWhenUsed/>
    <w:rsid w:val="00FC3B89"/>
    <w:rPr>
      <w:color w:val="0000FF" w:themeColor="hyperlink"/>
      <w:u w:val="single"/>
    </w:rPr>
  </w:style>
  <w:style w:type="table" w:styleId="KisiTabel">
    <w:name w:val="Table Grid"/>
    <w:basedOn w:val="TabelNormal"/>
    <w:uiPriority w:val="59"/>
    <w:rsid w:val="00097D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KAR"/>
    <w:uiPriority w:val="99"/>
    <w:unhideWhenUsed/>
    <w:rsid w:val="007151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71515C"/>
  </w:style>
  <w:style w:type="paragraph" w:styleId="Footer">
    <w:name w:val="footer"/>
    <w:basedOn w:val="Normal"/>
    <w:link w:val="FooterKAR"/>
    <w:uiPriority w:val="99"/>
    <w:unhideWhenUsed/>
    <w:rsid w:val="007151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71515C"/>
  </w:style>
  <w:style w:type="paragraph" w:styleId="TeksBalon">
    <w:name w:val="Balloon Text"/>
    <w:basedOn w:val="Normal"/>
    <w:link w:val="TeksBalonKAR"/>
    <w:uiPriority w:val="99"/>
    <w:semiHidden/>
    <w:unhideWhenUsed/>
    <w:rsid w:val="000C10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0C1026"/>
    <w:rPr>
      <w:rFonts w:ascii="Tahoma" w:hAnsi="Tahoma" w:cs="Tahoma"/>
      <w:sz w:val="16"/>
      <w:szCs w:val="16"/>
    </w:rPr>
  </w:style>
  <w:style w:type="paragraph" w:styleId="Kutipan">
    <w:name w:val="Quote"/>
    <w:basedOn w:val="Normal"/>
    <w:next w:val="Normal"/>
    <w:link w:val="KutipanKAR"/>
    <w:uiPriority w:val="29"/>
    <w:qFormat/>
    <w:rsid w:val="000C1026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0C1026"/>
    <w:rPr>
      <w:i/>
      <w:iCs/>
      <w:color w:val="000000" w:themeColor="text1"/>
    </w:rPr>
  </w:style>
  <w:style w:type="paragraph" w:customStyle="1" w:styleId="TableParagraph">
    <w:name w:val="Table Paragraph"/>
    <w:basedOn w:val="Normal"/>
    <w:uiPriority w:val="1"/>
    <w:qFormat/>
    <w:rsid w:val="00247235"/>
    <w:pPr>
      <w:widowControl w:val="0"/>
      <w:autoSpaceDE w:val="0"/>
      <w:autoSpaceDN w:val="0"/>
      <w:spacing w:after="0" w:line="240" w:lineRule="auto"/>
    </w:pPr>
    <w:rPr>
      <w:rFonts w:ascii="Lucida Sans" w:eastAsia="Lucida Sans" w:hAnsi="Lucida Sans" w:cs="Lucida Sans"/>
    </w:rPr>
  </w:style>
  <w:style w:type="paragraph" w:styleId="DaftarParagraf">
    <w:name w:val="List Paragraph"/>
    <w:basedOn w:val="Normal"/>
    <w:uiPriority w:val="34"/>
    <w:qFormat/>
    <w:rsid w:val="00B7685A"/>
    <w:pPr>
      <w:ind w:left="720"/>
      <w:contextualSpacing/>
    </w:pPr>
  </w:style>
  <w:style w:type="character" w:styleId="Tempatpenampungteks">
    <w:name w:val="Placeholder Text"/>
    <w:basedOn w:val="FontParagrafDefault"/>
    <w:uiPriority w:val="99"/>
    <w:semiHidden/>
    <w:rsid w:val="00AD5405"/>
    <w:rPr>
      <w:color w:val="666666"/>
    </w:rPr>
  </w:style>
  <w:style w:type="character" w:customStyle="1" w:styleId="Style1">
    <w:name w:val="Style1"/>
    <w:basedOn w:val="FontParagrafDefault"/>
    <w:uiPriority w:val="1"/>
    <w:rsid w:val="001A2A06"/>
    <w:rPr>
      <w:b/>
    </w:rPr>
  </w:style>
  <w:style w:type="character" w:customStyle="1" w:styleId="Judul1KAR">
    <w:name w:val="Judul 1 KAR"/>
    <w:basedOn w:val="FontParagrafDefault"/>
    <w:link w:val="Judul1"/>
    <w:uiPriority w:val="9"/>
    <w:rsid w:val="00174E84"/>
    <w:rPr>
      <w:rFonts w:asciiTheme="majorHAnsi" w:eastAsiaTheme="majorEastAsia" w:hAnsiTheme="majorHAnsi" w:cstheme="majorBidi"/>
      <w:color w:val="0033A1"/>
      <w:sz w:val="32"/>
      <w:szCs w:val="32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0449AD"/>
    <w:rPr>
      <w:color w:val="605E5C"/>
      <w:shd w:val="clear" w:color="auto" w:fill="E1DFDD"/>
    </w:rPr>
  </w:style>
  <w:style w:type="paragraph" w:styleId="Revisi">
    <w:name w:val="Revision"/>
    <w:hidden/>
    <w:uiPriority w:val="99"/>
    <w:semiHidden/>
    <w:rsid w:val="001C1447"/>
    <w:pPr>
      <w:spacing w:after="0" w:line="240" w:lineRule="auto"/>
    </w:pPr>
  </w:style>
  <w:style w:type="character" w:styleId="ReferensiKomentar">
    <w:name w:val="annotation reference"/>
    <w:basedOn w:val="FontParagrafDefault"/>
    <w:uiPriority w:val="99"/>
    <w:semiHidden/>
    <w:unhideWhenUsed/>
    <w:rsid w:val="000F7A44"/>
    <w:rPr>
      <w:sz w:val="16"/>
      <w:szCs w:val="16"/>
    </w:rPr>
  </w:style>
  <w:style w:type="paragraph" w:styleId="TeksKomentar">
    <w:name w:val="annotation text"/>
    <w:basedOn w:val="Normal"/>
    <w:link w:val="TeksKomentarKAR"/>
    <w:uiPriority w:val="99"/>
    <w:unhideWhenUsed/>
    <w:rsid w:val="000F7A44"/>
    <w:pPr>
      <w:spacing w:line="240" w:lineRule="auto"/>
    </w:pPr>
    <w:rPr>
      <w:sz w:val="20"/>
      <w:szCs w:val="20"/>
    </w:rPr>
  </w:style>
  <w:style w:type="character" w:customStyle="1" w:styleId="TeksKomentarKAR">
    <w:name w:val="Teks Komentar KAR"/>
    <w:basedOn w:val="FontParagrafDefault"/>
    <w:link w:val="TeksKomentar"/>
    <w:uiPriority w:val="99"/>
    <w:rsid w:val="000F7A44"/>
    <w:rPr>
      <w:sz w:val="20"/>
      <w:szCs w:val="20"/>
    </w:rPr>
  </w:style>
  <w:style w:type="paragraph" w:styleId="SubjekKomentar">
    <w:name w:val="annotation subject"/>
    <w:basedOn w:val="TeksKomentar"/>
    <w:next w:val="TeksKomentar"/>
    <w:link w:val="SubjekKomentarKAR"/>
    <w:uiPriority w:val="99"/>
    <w:semiHidden/>
    <w:unhideWhenUsed/>
    <w:rsid w:val="000F7A44"/>
    <w:rPr>
      <w:b/>
      <w:bCs/>
    </w:rPr>
  </w:style>
  <w:style w:type="character" w:customStyle="1" w:styleId="SubjekKomentarKAR">
    <w:name w:val="Subjek Komentar KAR"/>
    <w:basedOn w:val="TeksKomentarKAR"/>
    <w:link w:val="SubjekKomentar"/>
    <w:uiPriority w:val="99"/>
    <w:semiHidden/>
    <w:rsid w:val="000F7A44"/>
    <w:rPr>
      <w:b/>
      <w:bCs/>
      <w:sz w:val="20"/>
      <w:szCs w:val="20"/>
    </w:rPr>
  </w:style>
  <w:style w:type="character" w:styleId="Menyebutkan">
    <w:name w:val="Mention"/>
    <w:basedOn w:val="FontParagrafDefault"/>
    <w:uiPriority w:val="99"/>
    <w:unhideWhenUsed/>
    <w:rsid w:val="00EC09C6"/>
    <w:rPr>
      <w:color w:val="2B579A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181F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066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5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mailto:sec-tsi@work.brins.co.id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frost\AppData\Roaming\Microsoft\Templates\CIS_AccessibilityTools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4267CCE1ED24C398645F0F1AAA2EF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FF5157-2598-41D1-8417-38C2B429B877}"/>
      </w:docPartPr>
      <w:docPartBody>
        <w:p w:rsidR="009E5FE2" w:rsidRDefault="00C5568B" w:rsidP="00C5568B">
          <w:pPr>
            <w:pStyle w:val="D4267CCE1ED24C398645F0F1AAA2EF834"/>
          </w:pPr>
          <w:r w:rsidRPr="000F090E">
            <w:rPr>
              <w:rStyle w:val="Tempatpenampungteks"/>
            </w:rPr>
            <w:t>Click or tap here to enter text.</w:t>
          </w:r>
        </w:p>
      </w:docPartBody>
    </w:docPart>
    <w:docPart>
      <w:docPartPr>
        <w:name w:val="8B71D7D5ABE74C41A67D38D340B69C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DF74DB-1F83-4732-81DD-60258A41D827}"/>
      </w:docPartPr>
      <w:docPartBody>
        <w:p w:rsidR="009E5FE2" w:rsidRDefault="00C5568B" w:rsidP="00C5568B">
          <w:pPr>
            <w:pStyle w:val="8B71D7D5ABE74C41A67D38D340B69CAB4"/>
          </w:pPr>
          <w:r w:rsidRPr="000F090E">
            <w:rPr>
              <w:rStyle w:val="Tempatpenampungteks"/>
            </w:rPr>
            <w:t>Click or tap here to enter text.</w:t>
          </w:r>
        </w:p>
      </w:docPartBody>
    </w:docPart>
    <w:docPart>
      <w:docPartPr>
        <w:name w:val="98D3DE405872445793A525FF0851CE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6EB10C-E8CD-4B20-982C-0D10337651EF}"/>
      </w:docPartPr>
      <w:docPartBody>
        <w:p w:rsidR="009E5FE2" w:rsidRDefault="00C5568B" w:rsidP="00C5568B">
          <w:pPr>
            <w:pStyle w:val="98D3DE405872445793A525FF0851CEFA3"/>
          </w:pPr>
          <w:r w:rsidRPr="000F090E">
            <w:rPr>
              <w:rStyle w:val="Tempatpenampungteks"/>
            </w:rPr>
            <w:t>Click or tap here to enter text.</w:t>
          </w:r>
        </w:p>
      </w:docPartBody>
    </w:docPart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D714F8-FA27-4334-87D5-840AE7FADE1A}"/>
      </w:docPartPr>
      <w:docPartBody>
        <w:p w:rsidR="009E5FE2" w:rsidRDefault="00C5568B">
          <w:r w:rsidRPr="000F090E">
            <w:rPr>
              <w:rStyle w:val="Tempatpenampungteks"/>
            </w:rPr>
            <w:t>Click or tap to enter a date.</w:t>
          </w:r>
        </w:p>
      </w:docPartBody>
    </w:docPart>
    <w:docPart>
      <w:docPartPr>
        <w:name w:val="4940E93EB7D34EB8B74E1310B0E242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FAE412-CB89-434E-BF26-BC0F27DD94B6}"/>
      </w:docPartPr>
      <w:docPartBody>
        <w:p w:rsidR="00692BC1" w:rsidRDefault="00323D2A" w:rsidP="00323D2A">
          <w:pPr>
            <w:pStyle w:val="4940E93EB7D34EB8B74E1310B0E24263"/>
          </w:pPr>
          <w:r w:rsidRPr="00273FF8">
            <w:rPr>
              <w:rStyle w:val="Tempatpenampungteks"/>
            </w:rPr>
            <w:t>Click or tap here to enter text.</w:t>
          </w:r>
        </w:p>
      </w:docPartBody>
    </w:docPart>
    <w:docPart>
      <w:docPartPr>
        <w:name w:val="EEB5E714195A4775856D1FC285DD96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DB636E-2ADB-443E-A967-0C301B6C1BF2}"/>
      </w:docPartPr>
      <w:docPartBody>
        <w:p w:rsidR="00692BC1" w:rsidRDefault="00323D2A" w:rsidP="00323D2A">
          <w:pPr>
            <w:pStyle w:val="EEB5E714195A4775856D1FC285DD9625"/>
          </w:pPr>
          <w:r w:rsidRPr="00273FF8">
            <w:rPr>
              <w:rStyle w:val="Tempatpenampungteks"/>
            </w:rPr>
            <w:t>Click or tap here to enter text.</w:t>
          </w:r>
        </w:p>
      </w:docPartBody>
    </w:docPart>
    <w:docPart>
      <w:docPartPr>
        <w:name w:val="7BAB0BF3C71A4B069A09425AA0B4DD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FF385D-DB14-4B30-BCC7-5C9ECEAB73BE}"/>
      </w:docPartPr>
      <w:docPartBody>
        <w:p w:rsidR="00692BC1" w:rsidRDefault="00323D2A" w:rsidP="00323D2A">
          <w:pPr>
            <w:pStyle w:val="7BAB0BF3C71A4B069A09425AA0B4DDA2"/>
          </w:pPr>
          <w:r w:rsidRPr="000F090E">
            <w:rPr>
              <w:rStyle w:val="Tempatpenampungteks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E1D2F5-E56F-47FB-8310-CAFD15F7F485}"/>
      </w:docPartPr>
      <w:docPartBody>
        <w:p w:rsidR="00CD7D9C" w:rsidRDefault="00CD7D9C">
          <w:r w:rsidRPr="00F43D3A">
            <w:rPr>
              <w:rStyle w:val="Tempatpenampungteks"/>
            </w:rPr>
            <w:t>Click or tap here to enter text.</w:t>
          </w:r>
        </w:p>
      </w:docPartBody>
    </w:docPart>
    <w:docPart>
      <w:docPartPr>
        <w:name w:val="E7ABB76EA01047D984EDB99BF81B09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C0446C-E2EC-4718-9C59-646F0282A93F}"/>
      </w:docPartPr>
      <w:docPartBody>
        <w:p w:rsidR="00611BCA" w:rsidRDefault="00CD7D9C">
          <w:pPr>
            <w:pStyle w:val="E7ABB76EA01047D984EDB99BF81B095C"/>
          </w:pPr>
          <w:r w:rsidRPr="00F43D3A">
            <w:rPr>
              <w:rStyle w:val="Tempatpenampungteks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68B"/>
    <w:rsid w:val="001715C1"/>
    <w:rsid w:val="0020058B"/>
    <w:rsid w:val="002764DE"/>
    <w:rsid w:val="00284E71"/>
    <w:rsid w:val="00310966"/>
    <w:rsid w:val="00323D2A"/>
    <w:rsid w:val="004504A0"/>
    <w:rsid w:val="004C41C1"/>
    <w:rsid w:val="00583843"/>
    <w:rsid w:val="005A12F2"/>
    <w:rsid w:val="00611BCA"/>
    <w:rsid w:val="00652C01"/>
    <w:rsid w:val="00655CBB"/>
    <w:rsid w:val="00692BC1"/>
    <w:rsid w:val="00717A53"/>
    <w:rsid w:val="0074281E"/>
    <w:rsid w:val="00756325"/>
    <w:rsid w:val="0084217B"/>
    <w:rsid w:val="009242AC"/>
    <w:rsid w:val="009E5FE2"/>
    <w:rsid w:val="00A52B5E"/>
    <w:rsid w:val="00AE2AF1"/>
    <w:rsid w:val="00B26027"/>
    <w:rsid w:val="00BA631E"/>
    <w:rsid w:val="00C21C19"/>
    <w:rsid w:val="00C5568B"/>
    <w:rsid w:val="00C92565"/>
    <w:rsid w:val="00C9295D"/>
    <w:rsid w:val="00CA4ABD"/>
    <w:rsid w:val="00CD7D9C"/>
    <w:rsid w:val="00D94A90"/>
    <w:rsid w:val="00DE34B3"/>
    <w:rsid w:val="00E2439E"/>
    <w:rsid w:val="00E83594"/>
    <w:rsid w:val="00ED6778"/>
    <w:rsid w:val="00FF1B9E"/>
    <w:rsid w:val="00FF3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styleId="Tempatpenampungteks">
    <w:name w:val="Placeholder Text"/>
    <w:basedOn w:val="FontParagrafDefault"/>
    <w:uiPriority w:val="99"/>
    <w:semiHidden/>
    <w:rsid w:val="00284E71"/>
    <w:rPr>
      <w:color w:val="666666"/>
    </w:rPr>
  </w:style>
  <w:style w:type="paragraph" w:customStyle="1" w:styleId="98D3DE405872445793A525FF0851CEFA3">
    <w:name w:val="98D3DE405872445793A525FF0851CEFA3"/>
    <w:rsid w:val="00C5568B"/>
    <w:pPr>
      <w:spacing w:after="200" w:line="276" w:lineRule="auto"/>
    </w:pPr>
    <w:rPr>
      <w:rFonts w:eastAsiaTheme="minorHAnsi"/>
      <w:kern w:val="0"/>
      <w14:ligatures w14:val="none"/>
    </w:rPr>
  </w:style>
  <w:style w:type="paragraph" w:customStyle="1" w:styleId="D4267CCE1ED24C398645F0F1AAA2EF834">
    <w:name w:val="D4267CCE1ED24C398645F0F1AAA2EF834"/>
    <w:rsid w:val="00C5568B"/>
    <w:pPr>
      <w:spacing w:after="200" w:line="276" w:lineRule="auto"/>
    </w:pPr>
    <w:rPr>
      <w:rFonts w:eastAsiaTheme="minorHAnsi"/>
      <w:kern w:val="0"/>
      <w14:ligatures w14:val="none"/>
    </w:rPr>
  </w:style>
  <w:style w:type="paragraph" w:customStyle="1" w:styleId="8B71D7D5ABE74C41A67D38D340B69CAB4">
    <w:name w:val="8B71D7D5ABE74C41A67D38D340B69CAB4"/>
    <w:rsid w:val="00C5568B"/>
    <w:pPr>
      <w:spacing w:after="200" w:line="276" w:lineRule="auto"/>
    </w:pPr>
    <w:rPr>
      <w:rFonts w:eastAsiaTheme="minorHAnsi"/>
      <w:kern w:val="0"/>
      <w14:ligatures w14:val="none"/>
    </w:rPr>
  </w:style>
  <w:style w:type="paragraph" w:customStyle="1" w:styleId="4940E93EB7D34EB8B74E1310B0E24263">
    <w:name w:val="4940E93EB7D34EB8B74E1310B0E24263"/>
    <w:rsid w:val="00323D2A"/>
  </w:style>
  <w:style w:type="paragraph" w:customStyle="1" w:styleId="EEB5E714195A4775856D1FC285DD9625">
    <w:name w:val="EEB5E714195A4775856D1FC285DD9625"/>
    <w:rsid w:val="00323D2A"/>
  </w:style>
  <w:style w:type="paragraph" w:customStyle="1" w:styleId="7BAB0BF3C71A4B069A09425AA0B4DDA2">
    <w:name w:val="7BAB0BF3C71A4B069A09425AA0B4DDA2"/>
    <w:rsid w:val="00323D2A"/>
  </w:style>
  <w:style w:type="paragraph" w:customStyle="1" w:styleId="E7ABB76EA01047D984EDB99BF81B095C">
    <w:name w:val="E7ABB76EA01047D984EDB99BF81B095C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829AEFD7ADDF4CB85D80F0529C4800" ma:contentTypeVersion="15" ma:contentTypeDescription="Create a new document." ma:contentTypeScope="" ma:versionID="908dd20af8b98f4b7f8fbc375dca3a89">
  <xsd:schema xmlns:xsd="http://www.w3.org/2001/XMLSchema" xmlns:xs="http://www.w3.org/2001/XMLSchema" xmlns:p="http://schemas.microsoft.com/office/2006/metadata/properties" xmlns:ns2="c45fde50-5b22-4909-8eee-ebf3739f4f88" xmlns:ns3="4bad98f1-faa3-4cd7-93dd-317ae4ee585f" targetNamespace="http://schemas.microsoft.com/office/2006/metadata/properties" ma:root="true" ma:fieldsID="25ddb58fbb876cdd6a5f34c462eed87c" ns2:_="" ns3:_="">
    <xsd:import namespace="c45fde50-5b22-4909-8eee-ebf3739f4f88"/>
    <xsd:import namespace="4bad98f1-faa3-4cd7-93dd-317ae4ee58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Question_x0020_1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5fde50-5b22-4909-8eee-ebf3739f4f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06677b5-5de0-4dc1-a4f1-be5716374ce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Question_x0020_1" ma:index="20" nillable="true" ma:displayName="Question 1" ma:format="Dropdown" ma:internalName="Question_x0020_1">
      <xsd:simpleType>
        <xsd:restriction base="dms:Choice">
          <xsd:enumeration value="Protocol"/>
          <xsd:enumeration value="Network"/>
          <xsd:enumeration value="I dont know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ad98f1-faa3-4cd7-93dd-317ae4ee585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2cbfac9-5156-466d-a4a2-86de99b66e27}" ma:internalName="TaxCatchAll" ma:showField="CatchAllData" ma:web="4bad98f1-faa3-4cd7-93dd-317ae4ee58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>
    <TaxCatchAll xmlns="4bad98f1-faa3-4cd7-93dd-317ae4ee585f" xsi:nil="true"/>
    <lcf76f155ced4ddcb4097134ff3c332f xmlns="c45fde50-5b22-4909-8eee-ebf3739f4f88">
      <Terms xmlns="http://schemas.microsoft.com/office/infopath/2007/PartnerControls"/>
    </lcf76f155ced4ddcb4097134ff3c332f>
    <Question_x0020_1 xmlns="c45fde50-5b22-4909-8eee-ebf3739f4f8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68A126A-C1E5-4687-B8FD-F05D5505C8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5fde50-5b22-4909-8eee-ebf3739f4f88"/>
    <ds:schemaRef ds:uri="4bad98f1-faa3-4cd7-93dd-317ae4ee58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87EC97D-814B-41A6-B18C-E9D25D03846D}">
  <ds:schemaRefs>
    <ds:schemaRef ds:uri="http://schemas.microsoft.com/office/2006/metadata/properties"/>
    <ds:schemaRef ds:uri="4bad98f1-faa3-4cd7-93dd-317ae4ee585f"/>
    <ds:schemaRef ds:uri="c45fde50-5b22-4909-8eee-ebf3739f4f88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EFD31FD-C3D9-42A8-8671-5BD2BF27025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CIS_AccessibilityTools.dotm</Template>
  <TotalTime>123</TotalTime>
  <Pages>3</Pages>
  <Words>587</Words>
  <Characters>3347</Characters>
  <Application>Microsoft Office Word</Application>
  <DocSecurity>0</DocSecurity>
  <Lines>27</Lines>
  <Paragraphs>7</Paragraphs>
  <ScaleCrop>false</ScaleCrop>
  <Company>City University of New York</Company>
  <LinksUpToDate>false</LinksUpToDate>
  <CharactersWithSpaces>3927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Cybersecurity Risk Acceptance Form</dc:title>
  <dc:subject/>
  <dc:creator>Robert N. Berlinger</dc:creator>
  <cp:keywords/>
  <dc:description/>
  <cp:lastModifiedBy>Lukmanul Hakim</cp:lastModifiedBy>
  <cp:revision>42</cp:revision>
  <cp:lastPrinted>2026-08-27T00:36:00Z</cp:lastPrinted>
  <dcterms:created xsi:type="dcterms:W3CDTF">2025-09-23T21:13:00Z</dcterms:created>
  <dcterms:modified xsi:type="dcterms:W3CDTF">2026-08-27T00:36:00Z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0x0101001D829AEFD7ADDF4CB85D80F0529C4800</vt:lpwstr>
  </property>
  <property fmtid="{D5CDD505-2E9C-101B-9397-08002B2CF9AE}" pid="3" name="Order">
    <vt:r8>54500</vt:r8>
  </property>
  <property fmtid="{D5CDD505-2E9C-101B-9397-08002B2CF9AE}" pid="4" name="MediaServiceImageTags">
    <vt:lpwstr/>
  </property>
</Properties>
</file>